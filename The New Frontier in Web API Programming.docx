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83694075"/>
        <w:docPartObj>
          <w:docPartGallery w:val="Cover Pages"/>
          <w:docPartUnique/>
        </w:docPartObj>
      </w:sdtPr>
      <w:sdtEndPr/>
      <w:sdtContent>
        <w:p w:rsidR="00251EB3" w:rsidRDefault="00251EB3">
          <w:r>
            <w:rPr>
              <w:noProof/>
              <w:lang w:eastAsia="en-U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6D5A" w:rsidRPr="009A196B" w:rsidRDefault="00DC6D5A" w:rsidP="009A196B">
                                  <w:pPr>
                                    <w:jc w:val="center"/>
                                    <w:rPr>
                                      <w:sz w:val="40"/>
                                      <w:szCs w:val="40"/>
                                    </w:rPr>
                                  </w:pPr>
                                  <w:r w:rsidRPr="009A196B">
                                    <w:rPr>
                                      <w:sz w:val="40"/>
                                      <w:szCs w:val="40"/>
                                    </w:rPr>
                                    <w:t>Rick Mac Gillis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6D5A" w:rsidRDefault="00DC6D5A" w:rsidP="009A196B">
                                  <w:pPr>
                                    <w:pStyle w:val="Subtitle"/>
                                    <w:jc w:val="center"/>
                                    <w:rPr>
                                      <w:sz w:val="48"/>
                                      <w:szCs w:val="48"/>
                                    </w:rPr>
                                  </w:pPr>
                                  <w:r w:rsidRPr="009A196B">
                                    <w:rPr>
                                      <w:sz w:val="48"/>
                                      <w:szCs w:val="48"/>
                                    </w:rPr>
                                    <w:t>Your Guide to API Optimization</w:t>
                                  </w:r>
                                </w:p>
                                <w:p w:rsidR="00DC6D5A" w:rsidRDefault="00DC6D5A" w:rsidP="009A196B">
                                  <w:pPr>
                                    <w:jc w:val="center"/>
                                  </w:pPr>
                                </w:p>
                                <w:p w:rsidR="00DC6D5A" w:rsidRDefault="00DC6D5A" w:rsidP="009A196B"/>
                                <w:p w:rsidR="00DC6D5A" w:rsidRDefault="00DC6D5A" w:rsidP="009A196B">
                                  <w:pPr>
                                    <w:jc w:val="center"/>
                                  </w:pPr>
                                  <w:r>
                                    <w:rPr>
                                      <w:noProof/>
                                      <w:lang w:eastAsia="en-US"/>
                                    </w:rPr>
                                    <w:drawing>
                                      <wp:inline distT="0" distB="0" distL="0" distR="0">
                                        <wp:extent cx="15811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rsidR="00DC6D5A" w:rsidRDefault="00DC6D5A" w:rsidP="009A196B">
                                  <w:pPr>
                                    <w:jc w:val="center"/>
                                  </w:pPr>
                                </w:p>
                                <w:p w:rsidR="00DC6D5A" w:rsidRPr="009A196B" w:rsidRDefault="00DC6D5A" w:rsidP="009A196B"/>
                                <w:p w:rsidR="00DC6D5A" w:rsidRDefault="00DC6D5A">
                                  <w:pPr>
                                    <w:pStyle w:val="NoSpacing"/>
                                    <w:spacing w:before="120"/>
                                    <w:jc w:val="center"/>
                                    <w:rPr>
                                      <w:color w:val="FFFFFF" w:themeColor="background1"/>
                                    </w:rPr>
                                  </w:pPr>
                                  <w:r w:rsidRPr="00203F92">
                                    <w:rPr>
                                      <w:caps/>
                                      <w:color w:val="EA6312" w:themeColor="accent2"/>
                                      <w:sz w:val="24"/>
                                      <w:szCs w:val="24"/>
                                    </w:rPr>
                                    <w:t xml:space="preserve">A </w:t>
                                  </w:r>
                                  <w:r w:rsidRPr="009A196B">
                                    <w:rPr>
                                      <w:caps/>
                                      <w:color w:val="FFFFFF" w:themeColor="background1"/>
                                      <w:sz w:val="24"/>
                                      <w:szCs w:val="24"/>
                                    </w:rPr>
                                    <w:t>Bit API Hub</w:t>
                                  </w:r>
                                  <w:r w:rsidRPr="006E0F2E">
                                    <w:rPr>
                                      <w:color w:val="E6B729" w:themeColor="accent3"/>
                                      <w:sz w:val="24"/>
                                      <w:szCs w:val="24"/>
                                    </w:rPr>
                                    <w:t xml:space="preserve"> </w:t>
                                  </w:r>
                                  <w:r w:rsidRPr="00203F92">
                                    <w:rPr>
                                      <w:color w:val="EA6312" w:themeColor="accent2"/>
                                      <w:sz w:val="24"/>
                                      <w:szCs w:val="24"/>
                                    </w:rPr>
                                    <w:t>Publication</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B01513" w:themeColor="accent1"/>
                                      <w:kern w:val="28"/>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DC6D5A" w:rsidRDefault="00B54756">
                                      <w:pPr>
                                        <w:pStyle w:val="NoSpacing"/>
                                        <w:jc w:val="center"/>
                                        <w:rPr>
                                          <w:rFonts w:asciiTheme="majorHAnsi" w:eastAsiaTheme="majorEastAsia" w:hAnsiTheme="majorHAnsi" w:cstheme="majorBidi"/>
                                          <w:caps/>
                                          <w:color w:val="B01513" w:themeColor="accent1"/>
                                          <w:sz w:val="72"/>
                                          <w:szCs w:val="72"/>
                                        </w:rPr>
                                      </w:pPr>
                                      <w:r w:rsidRPr="00B54756">
                                        <w:rPr>
                                          <w:rFonts w:asciiTheme="majorHAnsi" w:eastAsiaTheme="majorEastAsia" w:hAnsiTheme="majorHAnsi" w:cstheme="majorBidi"/>
                                          <w:color w:val="B01513" w:themeColor="accent1"/>
                                          <w:kern w:val="28"/>
                                          <w:sz w:val="72"/>
                                          <w:szCs w:val="72"/>
                                        </w:rPr>
                                        <w:t>The New Frontier in Web API Programming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5v8QA&#10;AADcAAAADwAAAGRycy9kb3ducmV2LnhtbERPTWsCMRC9F/wPYQQvpWaVVutqlLZQKuhF7aHHYTPu&#10;LiaTJcmuW399Uyj0No/3OatNb43oyIfasYLJOANBXDhdc6ng8/T+8AwiRGSNxjEp+KYAm/XgboW5&#10;dlc+UHeMpUghHHJUUMXY5FKGoiKLYewa4sSdnbcYE/Sl1B6vKdwaOc2ymbRYc2qosKG3iorLsbUK&#10;5tudN7dL3b3e71sZzNPt66M9KTUa9i9LEJH6+C/+c291mr94hN9n0gV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Qub/EAAAA3AAAAA8AAAAAAAAAAAAAAAAAmAIAAGRycy9k&#10;b3ducmV2LnhtbFBLBQYAAAAABAAEAPUAAACJAwAAAAA=&#10;" fillcolor="#b01513 [3204]" stroked="f" strokeweight="1.5pt">
                      <v:stroke endcap="round"/>
                      <v:textbox>
                        <w:txbxContent>
                          <w:p w:rsidR="00DC6D5A" w:rsidRPr="009A196B" w:rsidRDefault="00DC6D5A" w:rsidP="009A196B">
                            <w:pPr>
                              <w:jc w:val="center"/>
                              <w:rPr>
                                <w:sz w:val="40"/>
                                <w:szCs w:val="40"/>
                              </w:rPr>
                            </w:pPr>
                            <w:r w:rsidRPr="009A196B">
                              <w:rPr>
                                <w:sz w:val="40"/>
                                <w:szCs w:val="40"/>
                              </w:rPr>
                              <w:t>Rick Mac Gillis</w:t>
                            </w:r>
                          </w:p>
                        </w:txbxContent>
                      </v:textbox>
                    </v:rec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ZcEA&#10;AADcAAAADwAAAGRycy9kb3ducmV2LnhtbERPTYvCMBC9C/6HMAveNHVF0WoUWVQ87MWq96EZ07rN&#10;pDRRq79+s7DgbR7vcxar1lbiTo0vHSsYDhIQxLnTJRsFp+O2PwXhA7LGyjEpeJKH1bLbWWCq3YMP&#10;dM+CETGEfYoKihDqVEqfF2TRD1xNHLmLayyGCBsjdYOPGG4r+ZkkE2mx5NhQYE1fBeU/2c0qMJiU&#10;O3zdzPX7vBu12Wh42Vy3SvU+2vUcRKA2vMX/7r2O82dj+Hs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umXBAAAA3AAAAA8AAAAAAAAAAAAAAAAAmAIAAGRycy9kb3du&#10;cmV2LnhtbFBLBQYAAAAABAAEAPUAAACGAwAAAAA=&#10;" fillcolor="#b01513 [3204]" stroked="f" strokeweight="1.5pt">
                      <v:stroke endcap="round"/>
                      <v:textbox inset="36pt,57.6pt,36pt,36pt">
                        <w:txbxContent>
                          <w:p w:rsidR="00DC6D5A" w:rsidRDefault="00DC6D5A" w:rsidP="009A196B">
                            <w:pPr>
                              <w:pStyle w:val="Subtitle"/>
                              <w:jc w:val="center"/>
                              <w:rPr>
                                <w:sz w:val="48"/>
                                <w:szCs w:val="48"/>
                              </w:rPr>
                            </w:pPr>
                            <w:r w:rsidRPr="009A196B">
                              <w:rPr>
                                <w:sz w:val="48"/>
                                <w:szCs w:val="48"/>
                              </w:rPr>
                              <w:t>Your Guide to API Optimization</w:t>
                            </w:r>
                          </w:p>
                          <w:p w:rsidR="00DC6D5A" w:rsidRDefault="00DC6D5A" w:rsidP="009A196B">
                            <w:pPr>
                              <w:jc w:val="center"/>
                            </w:pPr>
                          </w:p>
                          <w:p w:rsidR="00DC6D5A" w:rsidRDefault="00DC6D5A" w:rsidP="009A196B"/>
                          <w:p w:rsidR="00DC6D5A" w:rsidRDefault="00DC6D5A" w:rsidP="009A196B">
                            <w:pPr>
                              <w:jc w:val="center"/>
                            </w:pPr>
                            <w:r>
                              <w:rPr>
                                <w:noProof/>
                                <w:lang w:eastAsia="en-US"/>
                              </w:rPr>
                              <w:drawing>
                                <wp:inline distT="0" distB="0" distL="0" distR="0">
                                  <wp:extent cx="15811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rsidR="00DC6D5A" w:rsidRDefault="00DC6D5A" w:rsidP="009A196B">
                            <w:pPr>
                              <w:jc w:val="center"/>
                            </w:pPr>
                          </w:p>
                          <w:p w:rsidR="00DC6D5A" w:rsidRPr="009A196B" w:rsidRDefault="00DC6D5A" w:rsidP="009A196B"/>
                          <w:p w:rsidR="00DC6D5A" w:rsidRDefault="00DC6D5A">
                            <w:pPr>
                              <w:pStyle w:val="NoSpacing"/>
                              <w:spacing w:before="120"/>
                              <w:jc w:val="center"/>
                              <w:rPr>
                                <w:color w:val="FFFFFF" w:themeColor="background1"/>
                              </w:rPr>
                            </w:pPr>
                            <w:r w:rsidRPr="00203F92">
                              <w:rPr>
                                <w:caps/>
                                <w:color w:val="EA6312" w:themeColor="accent2"/>
                                <w:sz w:val="24"/>
                                <w:szCs w:val="24"/>
                              </w:rPr>
                              <w:t xml:space="preserve">A </w:t>
                            </w:r>
                            <w:r w:rsidRPr="009A196B">
                              <w:rPr>
                                <w:caps/>
                                <w:color w:val="FFFFFF" w:themeColor="background1"/>
                                <w:sz w:val="24"/>
                                <w:szCs w:val="24"/>
                              </w:rPr>
                              <w:t>Bit API Hub</w:t>
                            </w:r>
                            <w:r w:rsidRPr="006E0F2E">
                              <w:rPr>
                                <w:color w:val="E6B729" w:themeColor="accent3"/>
                                <w:sz w:val="24"/>
                                <w:szCs w:val="24"/>
                              </w:rPr>
                              <w:t xml:space="preserve"> </w:t>
                            </w:r>
                            <w:r w:rsidRPr="00203F92">
                              <w:rPr>
                                <w:color w:val="EA6312" w:themeColor="accent2"/>
                                <w:sz w:val="24"/>
                                <w:szCs w:val="24"/>
                              </w:rPr>
                              <w:t>Publication</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olor w:val="B01513" w:themeColor="accent1"/>
                                <w:kern w:val="28"/>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DC6D5A" w:rsidRDefault="00B54756">
                                <w:pPr>
                                  <w:pStyle w:val="NoSpacing"/>
                                  <w:jc w:val="center"/>
                                  <w:rPr>
                                    <w:rFonts w:asciiTheme="majorHAnsi" w:eastAsiaTheme="majorEastAsia" w:hAnsiTheme="majorHAnsi" w:cstheme="majorBidi"/>
                                    <w:caps/>
                                    <w:color w:val="B01513" w:themeColor="accent1"/>
                                    <w:sz w:val="72"/>
                                    <w:szCs w:val="72"/>
                                  </w:rPr>
                                </w:pPr>
                                <w:r w:rsidRPr="00B54756">
                                  <w:rPr>
                                    <w:rFonts w:asciiTheme="majorHAnsi" w:eastAsiaTheme="majorEastAsia" w:hAnsiTheme="majorHAnsi" w:cstheme="majorBidi"/>
                                    <w:color w:val="B01513" w:themeColor="accent1"/>
                                    <w:kern w:val="28"/>
                                    <w:sz w:val="72"/>
                                    <w:szCs w:val="72"/>
                                  </w:rPr>
                                  <w:t>The New Frontier in Web API Programming</w:t>
                                </w:r>
                              </w:p>
                            </w:sdtContent>
                          </w:sdt>
                        </w:txbxContent>
                      </v:textbox>
                    </v:shape>
                    <w10:wrap anchorx="page" anchory="page"/>
                  </v:group>
                </w:pict>
              </mc:Fallback>
            </mc:AlternateContent>
          </w:r>
        </w:p>
        <w:p w:rsidR="00251EB3" w:rsidRDefault="00251EB3">
          <w:r>
            <w:rPr>
              <w:sz w:val="17"/>
            </w:rPr>
            <w:br w:type="page"/>
          </w:r>
        </w:p>
      </w:sdtContent>
    </w:sdt>
    <w:p w:rsidR="00F355DD" w:rsidRDefault="00F355DD" w:rsidP="00D54D14">
      <w:pPr>
        <w:jc w:val="center"/>
      </w:pPr>
    </w:p>
    <w:p w:rsidR="00F355DD" w:rsidRDefault="00F355DD" w:rsidP="00D54D14">
      <w:pPr>
        <w:jc w:val="center"/>
      </w:pPr>
    </w:p>
    <w:p w:rsidR="00F355DD" w:rsidRDefault="00F355DD" w:rsidP="00D54D14">
      <w:pPr>
        <w:jc w:val="center"/>
      </w:pPr>
    </w:p>
    <w:p w:rsidR="00F355DD" w:rsidRDefault="00F355DD" w:rsidP="00D54D14">
      <w:pPr>
        <w:jc w:val="center"/>
      </w:pPr>
    </w:p>
    <w:p w:rsidR="00D54D14" w:rsidRDefault="00D54D14" w:rsidP="00D54D14">
      <w:pPr>
        <w:jc w:val="center"/>
      </w:pPr>
      <w:r>
        <w:t xml:space="preserve">Dedicated to </w:t>
      </w:r>
      <w:r w:rsidRPr="00D54D14">
        <w:rPr>
          <w:b/>
        </w:rPr>
        <w:t>Doris Mac Gillis</w:t>
      </w:r>
      <w:r>
        <w:t>, my grandmother</w:t>
      </w:r>
      <w:r w:rsidR="00DA3159">
        <w:t>.</w:t>
      </w:r>
    </w:p>
    <w:p w:rsidR="00D54D14" w:rsidRDefault="00D54D14" w:rsidP="00D54D14">
      <w:pPr>
        <w:jc w:val="center"/>
      </w:pPr>
      <w:r>
        <w:t>Even after her body died, she stuck around to</w:t>
      </w:r>
    </w:p>
    <w:p w:rsidR="00D54D14" w:rsidRDefault="00D54D14" w:rsidP="00D54D14">
      <w:pPr>
        <w:jc w:val="center"/>
        <w:rPr>
          <w:rFonts w:asciiTheme="majorHAnsi" w:eastAsiaTheme="majorEastAsia" w:hAnsiTheme="majorHAnsi" w:cstheme="majorBidi"/>
          <w:color w:val="B01513" w:themeColor="accent1"/>
          <w:kern w:val="28"/>
          <w:sz w:val="72"/>
          <w:szCs w:val="72"/>
        </w:rPr>
      </w:pPr>
      <w:r>
        <w:t xml:space="preserve">help me out. That’s </w:t>
      </w:r>
      <w:r w:rsidR="00AA38FB">
        <w:t xml:space="preserve">love and </w:t>
      </w:r>
      <w:r>
        <w:t>dedication!</w:t>
      </w:r>
      <w:r>
        <w:br w:type="page"/>
      </w:r>
    </w:p>
    <w:p w:rsidR="00B45779" w:rsidRDefault="00B45779" w:rsidP="00B45779">
      <w:pPr>
        <w:pStyle w:val="Title"/>
      </w:pPr>
      <w:r>
        <w:lastRenderedPageBreak/>
        <w:t>The New Frontier in Web API Programming</w:t>
      </w:r>
    </w:p>
    <w:p w:rsidR="00B45779" w:rsidRPr="00B45779" w:rsidRDefault="00B45779" w:rsidP="00B45779"/>
    <w:p w:rsidR="00B45779" w:rsidRDefault="00B45779" w:rsidP="00B45779">
      <w:pPr>
        <w:ind w:firstLine="720"/>
      </w:pPr>
      <w:r>
        <w:t>Serial Entrepreneur and Full Stack Web Developer Rick Mac Gillis reveals the next evolution in web programming.</w:t>
      </w:r>
    </w:p>
    <w:p w:rsidR="00B45779" w:rsidRDefault="00B45779" w:rsidP="00B45779">
      <w:pPr>
        <w:ind w:firstLine="720"/>
      </w:pPr>
      <w:r>
        <w:t>Today the stakes are higher.  Much higher.  Chief Technology Officers and developers must insure their projects and web infrastructure can withstand the onslaught of increasingly complex API calls . . . even on top of the slow and antiquated TCP/IP stack.</w:t>
      </w:r>
    </w:p>
    <w:p w:rsidR="00B45779" w:rsidRDefault="00B45779" w:rsidP="00B45779">
      <w:pPr>
        <w:ind w:firstLine="720"/>
      </w:pPr>
      <w:r>
        <w:t>Rick explains where the industry is currently at, and more importantly, what the future holds for CTOs and developers who must deliver superior results to their clients and their businesses.</w:t>
      </w:r>
    </w:p>
    <w:p w:rsidR="0065249C" w:rsidRDefault="00B45779" w:rsidP="00B45779">
      <w:pPr>
        <w:ind w:firstLine="720"/>
      </w:pPr>
      <w:r>
        <w:t>Rick shows what you can do today to insure minimal, robust code that's shockingly easy to maintain AND at speeds well beyond your competition.  Rick puts your team on the cutting edge of web technology with simple strategies and insights that only an industry veteran can deliver.</w:t>
      </w:r>
    </w:p>
    <w:p w:rsidR="0065249C" w:rsidRDefault="0065249C" w:rsidP="0065249C"/>
    <w:p w:rsidR="00B45779" w:rsidRPr="007F2E96" w:rsidRDefault="0065249C" w:rsidP="0065249C">
      <w:pPr>
        <w:jc w:val="right"/>
        <w:rPr>
          <w:i/>
        </w:rPr>
      </w:pPr>
      <w:r w:rsidRPr="007F2E96">
        <w:rPr>
          <w:i/>
        </w:rPr>
        <w:t>Dennis Jarecke – Six Sycamores</w:t>
      </w:r>
      <w:r w:rsidR="00B45779" w:rsidRPr="007F2E96">
        <w:rPr>
          <w:i/>
        </w:rPr>
        <w:br w:type="page"/>
      </w:r>
    </w:p>
    <w:p w:rsidR="00AD3D9C" w:rsidRDefault="00C64626">
      <w:pPr>
        <w:pStyle w:val="Title"/>
      </w:pPr>
      <w:r>
        <w:lastRenderedPageBreak/>
        <w:t>A</w:t>
      </w:r>
      <w:r w:rsidR="00251EB3">
        <w:t>bout the Author</w:t>
      </w:r>
    </w:p>
    <w:p w:rsidR="000C4198" w:rsidRDefault="00D9692F" w:rsidP="000C4198">
      <w:r>
        <w:rPr>
          <w:noProof/>
          <w:lang w:eastAsia="en-US"/>
        </w:rPr>
        <w:drawing>
          <wp:anchor distT="0" distB="0" distL="114300" distR="114300" simplePos="0" relativeHeight="251660288" behindDoc="0" locked="0" layoutInCell="1" allowOverlap="1" wp14:anchorId="46BE5939" wp14:editId="0F71B6C7">
            <wp:simplePos x="0" y="0"/>
            <wp:positionH relativeFrom="margin">
              <wp:align>left</wp:align>
            </wp:positionH>
            <wp:positionV relativeFrom="paragraph">
              <wp:posOffset>316865</wp:posOffset>
            </wp:positionV>
            <wp:extent cx="1419225" cy="18932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k-mac-gillis-ceo-bit-api-hub-5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9225" cy="1893210"/>
                    </a:xfrm>
                    <a:prstGeom prst="rect">
                      <a:avLst/>
                    </a:prstGeom>
                  </pic:spPr>
                </pic:pic>
              </a:graphicData>
            </a:graphic>
          </wp:anchor>
        </w:drawing>
      </w:r>
    </w:p>
    <w:p w:rsidR="0072559E" w:rsidRDefault="00251EB3" w:rsidP="00D9692F">
      <w:pPr>
        <w:ind w:firstLine="720"/>
        <w:jc w:val="both"/>
      </w:pPr>
      <w:r w:rsidRPr="00251EB3">
        <w:t>Rick Mac Gillis</w:t>
      </w:r>
      <w:r>
        <w:t xml:space="preserve"> i</w:t>
      </w:r>
      <w:r w:rsidR="00C64626">
        <w:t xml:space="preserve">s a </w:t>
      </w:r>
      <w:r w:rsidR="00971DD8">
        <w:t xml:space="preserve">self-taught </w:t>
      </w:r>
      <w:r w:rsidR="00C64626">
        <w:t>PHP Engineer who started his career in 2003. He’s the CEO of Bit API Hub, and the inventor of the original API Optimization Engine.</w:t>
      </w:r>
      <w:r w:rsidR="00BE451A">
        <w:t xml:space="preserve"> (AOE)</w:t>
      </w:r>
      <w:r w:rsidR="00C64626">
        <w:t xml:space="preserve"> </w:t>
      </w:r>
      <w:r w:rsidR="0072559E">
        <w:t xml:space="preserve">His mission is to </w:t>
      </w:r>
      <w:r w:rsidR="008345ED">
        <w:t>make lives easier for businesses and businesspeople.</w:t>
      </w:r>
    </w:p>
    <w:p w:rsidR="00AD3D9C" w:rsidRDefault="0072559E" w:rsidP="00D9692F">
      <w:pPr>
        <w:ind w:firstLine="720"/>
        <w:jc w:val="both"/>
      </w:pPr>
      <w:r>
        <w:t>As part of his continued efforts to achieve his goal, he’s an influential speaker speaking to scientists of all computer science backgrounds. He also operates as a consultant to company executives to help reduce, and eliminate the high cost of non</w:t>
      </w:r>
      <w:r w:rsidR="00885F28">
        <w:t>-optimized</w:t>
      </w:r>
      <w:r>
        <w:t xml:space="preserve"> </w:t>
      </w:r>
      <w:r w:rsidR="00786454">
        <w:t>s</w:t>
      </w:r>
      <w:r>
        <w:t xml:space="preserve">oftware </w:t>
      </w:r>
      <w:r w:rsidR="00786454">
        <w:t>development life c</w:t>
      </w:r>
      <w:r>
        <w:t>ycle workflows</w:t>
      </w:r>
      <w:r w:rsidR="000A7EA4">
        <w:t xml:space="preserve"> and computer systems</w:t>
      </w:r>
      <w:r>
        <w:t>.</w:t>
      </w:r>
    </w:p>
    <w:p w:rsidR="00E212E7" w:rsidRDefault="0072559E" w:rsidP="00D9692F">
      <w:pPr>
        <w:ind w:firstLine="720"/>
        <w:jc w:val="both"/>
      </w:pPr>
      <w:r>
        <w:t>Rick Mac Gillis wrote this book to help companies like yours estab</w:t>
      </w:r>
      <w:r w:rsidR="00E212E7">
        <w:t>lish a baseline optimization level.</w:t>
      </w:r>
      <w:r w:rsidR="001E514E">
        <w:t xml:space="preserve"> Visit Rick Mac Gillis’ website at </w:t>
      </w:r>
      <w:hyperlink r:id="rId13" w:history="1">
        <w:r w:rsidR="001E514E" w:rsidRPr="002F0D79">
          <w:rPr>
            <w:rStyle w:val="Hyperlink"/>
          </w:rPr>
          <w:t>https://rickmacgillis.com</w:t>
        </w:r>
      </w:hyperlink>
      <w:r w:rsidR="001E514E">
        <w:t xml:space="preserve"> and Bit API Hub at </w:t>
      </w:r>
      <w:hyperlink r:id="rId14" w:history="1">
        <w:r w:rsidR="001E514E" w:rsidRPr="002F0D79">
          <w:rPr>
            <w:rStyle w:val="Hyperlink"/>
          </w:rPr>
          <w:t>https://bitapihub.com</w:t>
        </w:r>
      </w:hyperlink>
      <w:r w:rsidR="001E514E">
        <w:t>.</w:t>
      </w:r>
    </w:p>
    <w:p w:rsidR="00664A0A" w:rsidRDefault="00664A0A">
      <w:pPr>
        <w:rPr>
          <w:szCs w:val="24"/>
        </w:rPr>
      </w:pPr>
      <w:r>
        <w:rPr>
          <w:szCs w:val="24"/>
        </w:rPr>
        <w:br w:type="page"/>
      </w:r>
    </w:p>
    <w:p w:rsidR="00664A0A" w:rsidRDefault="00664A0A" w:rsidP="00681BD8">
      <w:pPr>
        <w:pStyle w:val="Heading1"/>
        <w:jc w:val="center"/>
      </w:pPr>
      <w:r>
        <w:lastRenderedPageBreak/>
        <w:t>What People are Saying</w:t>
      </w:r>
    </w:p>
    <w:p w:rsidR="00664A0A" w:rsidRDefault="00664A0A" w:rsidP="00664A0A"/>
    <w:p w:rsidR="00664A0A" w:rsidRPr="00146FEE" w:rsidRDefault="00664A0A" w:rsidP="00664A0A">
      <w:pPr>
        <w:jc w:val="both"/>
        <w:rPr>
          <w:rFonts w:ascii="Arial" w:hAnsi="Arial" w:cs="Arial"/>
          <w:i/>
          <w:color w:val="333333"/>
          <w:sz w:val="20"/>
          <w:szCs w:val="20"/>
          <w:shd w:val="clear" w:color="auto" w:fill="FFFFFF"/>
        </w:rPr>
      </w:pPr>
      <w:r>
        <w:rPr>
          <w:rFonts w:ascii="Arial" w:hAnsi="Arial" w:cs="Arial"/>
          <w:i/>
          <w:color w:val="333333"/>
          <w:sz w:val="20"/>
          <w:szCs w:val="20"/>
          <w:shd w:val="clear" w:color="auto" w:fill="FFFFFF"/>
        </w:rPr>
        <w:t>“</w:t>
      </w:r>
      <w:r w:rsidRPr="00146FEE">
        <w:rPr>
          <w:rFonts w:ascii="Arial" w:hAnsi="Arial" w:cs="Arial"/>
          <w:i/>
          <w:color w:val="333333"/>
          <w:sz w:val="20"/>
          <w:szCs w:val="20"/>
          <w:shd w:val="clear" w:color="auto" w:fill="FFFFFF"/>
        </w:rPr>
        <w:t>Rick has done an outstanding job in validating the FuelPHP codebase, addressing coding standard issues, and code testing, writing concise issue reports and valuable suggestions for fixes and amendments. The team was exceptionally pleased with the effort Rick has put in running FuelPHP through the OWASP Testing Guide.</w:t>
      </w:r>
      <w:r>
        <w:rPr>
          <w:rFonts w:ascii="Arial" w:hAnsi="Arial" w:cs="Arial"/>
          <w:i/>
          <w:color w:val="333333"/>
          <w:sz w:val="20"/>
          <w:szCs w:val="20"/>
          <w:shd w:val="clear" w:color="auto" w:fill="FFFFFF"/>
        </w:rPr>
        <w:t>”</w:t>
      </w:r>
    </w:p>
    <w:p w:rsidR="00664A0A" w:rsidRDefault="00664A0A" w:rsidP="00664A0A">
      <w:pPr>
        <w:pStyle w:val="ListParagraph"/>
        <w:numPr>
          <w:ilvl w:val="0"/>
          <w:numId w:val="9"/>
        </w:numPr>
        <w:jc w:val="right"/>
        <w:rPr>
          <w:i/>
        </w:rPr>
      </w:pPr>
      <w:r w:rsidRPr="00146FEE">
        <w:rPr>
          <w:i/>
        </w:rPr>
        <w:t>Harro Verton</w:t>
      </w:r>
      <w:r>
        <w:rPr>
          <w:i/>
        </w:rPr>
        <w:t>, FuelPHP</w:t>
      </w:r>
    </w:p>
    <w:p w:rsidR="00664A0A" w:rsidRDefault="00664A0A" w:rsidP="00664A0A">
      <w:pPr>
        <w:jc w:val="center"/>
        <w:rPr>
          <w:i/>
        </w:rPr>
      </w:pPr>
      <w:r>
        <w:rPr>
          <w:i/>
        </w:rPr>
        <w:t>◊ ◊ ◊</w:t>
      </w:r>
    </w:p>
    <w:p w:rsidR="00B85473" w:rsidRPr="00146FEE" w:rsidRDefault="00B85473" w:rsidP="00B85473">
      <w:pPr>
        <w:jc w:val="both"/>
        <w:rPr>
          <w:rFonts w:ascii="Arial" w:hAnsi="Arial" w:cs="Arial"/>
          <w:i/>
          <w:color w:val="333333"/>
          <w:sz w:val="20"/>
          <w:szCs w:val="20"/>
          <w:shd w:val="clear" w:color="auto" w:fill="FFFFFF"/>
        </w:rPr>
      </w:pPr>
      <w:r w:rsidRPr="00B85473">
        <w:rPr>
          <w:rFonts w:ascii="Arial" w:hAnsi="Arial" w:cs="Arial"/>
          <w:i/>
          <w:sz w:val="20"/>
          <w:szCs w:val="20"/>
        </w:rPr>
        <w:t>“Rick is a brilliant, experienced programmer. He has bootstrapped, worked long and hard and developed a very innovative SaaS software product that has the potential of dramatically reducing web application development time and working with web APIs. His product will catch-on with corporate America as a "must have" SaaS product.”</w:t>
      </w:r>
      <w:r w:rsidRPr="00B85473">
        <w:rPr>
          <w:rFonts w:ascii="Arial" w:hAnsi="Arial" w:cs="Arial"/>
          <w:i/>
          <w:color w:val="333333"/>
          <w:sz w:val="20"/>
          <w:szCs w:val="20"/>
          <w:shd w:val="clear" w:color="auto" w:fill="FFFFFF"/>
        </w:rPr>
        <w:t xml:space="preserve"> </w:t>
      </w:r>
    </w:p>
    <w:p w:rsidR="00E16453" w:rsidRDefault="00B85473" w:rsidP="00E16453">
      <w:pPr>
        <w:pStyle w:val="ListParagraph"/>
        <w:numPr>
          <w:ilvl w:val="0"/>
          <w:numId w:val="9"/>
        </w:numPr>
        <w:jc w:val="right"/>
        <w:rPr>
          <w:i/>
        </w:rPr>
      </w:pPr>
      <w:r>
        <w:rPr>
          <w:i/>
        </w:rPr>
        <w:t>Mukul Mehta, Speedy Split Tester</w:t>
      </w:r>
    </w:p>
    <w:p w:rsidR="00B85473" w:rsidRDefault="00E16453" w:rsidP="00E16453">
      <w:pPr>
        <w:jc w:val="center"/>
        <w:rPr>
          <w:i/>
        </w:rPr>
      </w:pPr>
      <w:r>
        <w:rPr>
          <w:i/>
        </w:rPr>
        <w:t>◊ ◊ ◊</w:t>
      </w:r>
    </w:p>
    <w:p w:rsidR="00E16453" w:rsidRPr="00E16453" w:rsidRDefault="00E16453" w:rsidP="00E16453">
      <w:pPr>
        <w:rPr>
          <w:i/>
        </w:rPr>
      </w:pPr>
    </w:p>
    <w:p w:rsidR="00E212E7" w:rsidRPr="00B85473" w:rsidRDefault="00E212E7" w:rsidP="00664A0A">
      <w:pPr>
        <w:rPr>
          <w:rFonts w:ascii="Arial" w:hAnsi="Arial" w:cs="Arial"/>
          <w:i/>
          <w:sz w:val="20"/>
          <w:szCs w:val="20"/>
        </w:rPr>
      </w:pPr>
      <w:r w:rsidRPr="00B85473">
        <w:rPr>
          <w:rFonts w:ascii="Arial" w:hAnsi="Arial" w:cs="Arial"/>
          <w:i/>
          <w:sz w:val="20"/>
          <w:szCs w:val="20"/>
        </w:rPr>
        <w:br w:type="page"/>
      </w:r>
    </w:p>
    <w:sdt>
      <w:sdtPr>
        <w:rPr>
          <w:rFonts w:asciiTheme="minorHAnsi" w:eastAsiaTheme="minorEastAsia" w:hAnsiTheme="minorHAnsi" w:cs="Times New Roman"/>
          <w:color w:val="auto"/>
          <w:sz w:val="22"/>
          <w:szCs w:val="22"/>
        </w:rPr>
        <w:id w:val="1876878390"/>
        <w:docPartObj>
          <w:docPartGallery w:val="Table of Contents"/>
          <w:docPartUnique/>
        </w:docPartObj>
      </w:sdtPr>
      <w:sdtEndPr/>
      <w:sdtContent>
        <w:p w:rsidR="0037494E" w:rsidRDefault="00E212E7" w:rsidP="0037494E">
          <w:pPr>
            <w:pStyle w:val="TOCHeading"/>
          </w:pPr>
          <w:r>
            <w:t>Table of Contents</w:t>
          </w:r>
        </w:p>
        <w:p w:rsidR="0037494E" w:rsidRDefault="0037494E" w:rsidP="0037494E">
          <w:pPr>
            <w:pStyle w:val="TOC1"/>
          </w:pPr>
          <w:r>
            <w:rPr>
              <w:b/>
              <w:bCs/>
            </w:rPr>
            <w:t>Forward</w:t>
          </w:r>
          <w:r>
            <w:ptab w:relativeTo="margin" w:alignment="right" w:leader="dot"/>
          </w:r>
          <w:r w:rsidR="00A3143D">
            <w:rPr>
              <w:b/>
              <w:bCs/>
            </w:rPr>
            <w:t>6</w:t>
          </w:r>
        </w:p>
        <w:p w:rsidR="0037494E" w:rsidRDefault="0037494E" w:rsidP="0037494E">
          <w:pPr>
            <w:pStyle w:val="TOC2"/>
            <w:ind w:left="216"/>
          </w:pPr>
          <w:r>
            <w:t>Intended Audience</w:t>
          </w:r>
          <w:r>
            <w:ptab w:relativeTo="margin" w:alignment="right" w:leader="dot"/>
          </w:r>
          <w:r w:rsidR="00A3143D">
            <w:t>6</w:t>
          </w:r>
        </w:p>
        <w:p w:rsidR="0037494E" w:rsidRDefault="006B167F" w:rsidP="0037494E">
          <w:pPr>
            <w:pStyle w:val="TOC1"/>
          </w:pPr>
          <w:r>
            <w:rPr>
              <w:b/>
              <w:bCs/>
            </w:rPr>
            <w:t xml:space="preserve">Part 1: </w:t>
          </w:r>
          <w:r w:rsidR="0037494E">
            <w:rPr>
              <w:b/>
              <w:bCs/>
            </w:rPr>
            <w:t>You’re Doing it Wrong</w:t>
          </w:r>
          <w:r w:rsidR="0037494E">
            <w:ptab w:relativeTo="margin" w:alignment="right" w:leader="dot"/>
          </w:r>
          <w:r w:rsidR="00A3143D">
            <w:rPr>
              <w:b/>
              <w:bCs/>
            </w:rPr>
            <w:t>7</w:t>
          </w:r>
        </w:p>
        <w:p w:rsidR="00B60E24" w:rsidRDefault="0037494E" w:rsidP="00B60E24">
          <w:pPr>
            <w:pStyle w:val="TOC2"/>
            <w:ind w:left="216"/>
          </w:pPr>
          <w:r>
            <w:t>The Traditional API Workflow</w:t>
          </w:r>
          <w:r>
            <w:ptab w:relativeTo="margin" w:alignment="right" w:leader="dot"/>
          </w:r>
          <w:r w:rsidR="00A3143D">
            <w:t>8</w:t>
          </w:r>
        </w:p>
        <w:p w:rsidR="00B60E24" w:rsidRDefault="00B60E24" w:rsidP="00B60E24">
          <w:pPr>
            <w:pStyle w:val="TOC3"/>
            <w:ind w:left="446"/>
          </w:pPr>
          <w:r>
            <w:t>Protocols</w:t>
          </w:r>
          <w:r>
            <w:ptab w:relativeTo="margin" w:alignment="right" w:leader="dot"/>
          </w:r>
          <w:r w:rsidR="00A3143D">
            <w:t>8</w:t>
          </w:r>
        </w:p>
        <w:p w:rsidR="00F1621B" w:rsidRDefault="00B60E24" w:rsidP="00F1621B">
          <w:pPr>
            <w:pStyle w:val="TOC1"/>
            <w:ind w:firstLine="446"/>
          </w:pPr>
          <w:r>
            <w:t>The life cycle of an API call</w:t>
          </w:r>
          <w:r>
            <w:ptab w:relativeTo="margin" w:alignment="right" w:leader="dot"/>
          </w:r>
          <w:r w:rsidR="00A3143D">
            <w:t>11</w:t>
          </w:r>
        </w:p>
        <w:p w:rsidR="00F1621B" w:rsidRDefault="00F1621B" w:rsidP="00F1621B">
          <w:pPr>
            <w:pStyle w:val="TOC2"/>
            <w:ind w:left="216"/>
          </w:pPr>
          <w:r>
            <w:t>The Traditional SDLC</w:t>
          </w:r>
          <w:r>
            <w:ptab w:relativeTo="margin" w:alignment="right" w:leader="dot"/>
          </w:r>
          <w:r w:rsidR="00A3143D">
            <w:t>14</w:t>
          </w:r>
        </w:p>
        <w:p w:rsidR="00B60E24" w:rsidRDefault="00F1621B" w:rsidP="00002A5D">
          <w:pPr>
            <w:pStyle w:val="TOC3"/>
            <w:ind w:left="446"/>
          </w:pPr>
          <w:r>
            <w:t>Teamwork</w:t>
          </w:r>
          <w:r>
            <w:ptab w:relativeTo="margin" w:alignment="right" w:leader="dot"/>
          </w:r>
          <w:r w:rsidR="00A3143D">
            <w:t>14</w:t>
          </w:r>
        </w:p>
        <w:p w:rsidR="007C1695" w:rsidRDefault="006B167F" w:rsidP="00594228">
          <w:pPr>
            <w:pStyle w:val="TOC2"/>
            <w:ind w:left="0"/>
          </w:pPr>
          <w:r>
            <w:rPr>
              <w:b/>
              <w:bCs/>
            </w:rPr>
            <w:t xml:space="preserve">Part 2: </w:t>
          </w:r>
          <w:r w:rsidR="00991F54">
            <w:rPr>
              <w:b/>
              <w:bCs/>
            </w:rPr>
            <w:t xml:space="preserve">Top 10 Mandatory </w:t>
          </w:r>
          <w:r w:rsidR="007C1695">
            <w:rPr>
              <w:b/>
              <w:bCs/>
            </w:rPr>
            <w:t>Optimization</w:t>
          </w:r>
          <w:r w:rsidR="00991F54">
            <w:rPr>
              <w:b/>
              <w:bCs/>
            </w:rPr>
            <w:t>s</w:t>
          </w:r>
          <w:r w:rsidR="008D2117">
            <w:ptab w:relativeTo="margin" w:alignment="right" w:leader="dot"/>
          </w:r>
          <w:r w:rsidR="00A3143D">
            <w:rPr>
              <w:b/>
              <w:bCs/>
            </w:rPr>
            <w:t>15</w:t>
          </w:r>
        </w:p>
        <w:p w:rsidR="00D60D7F" w:rsidRPr="00D53859" w:rsidRDefault="00D60D7F" w:rsidP="00D60D7F">
          <w:pPr>
            <w:pStyle w:val="TOC2"/>
            <w:ind w:left="576"/>
          </w:pPr>
          <w:r>
            <w:t>Prelude</w:t>
          </w:r>
          <w:r>
            <w:ptab w:relativeTo="margin" w:alignment="right" w:leader="dot"/>
          </w:r>
          <w:r w:rsidR="00A3143D">
            <w:t>16</w:t>
          </w:r>
        </w:p>
        <w:p w:rsidR="00D60D7F" w:rsidRPr="00D53859" w:rsidRDefault="00D60D7F" w:rsidP="00D60D7F">
          <w:pPr>
            <w:pStyle w:val="TOC2"/>
            <w:numPr>
              <w:ilvl w:val="0"/>
              <w:numId w:val="7"/>
            </w:numPr>
          </w:pPr>
          <w:r>
            <w:t>Dedicated API Call Processing Server</w:t>
          </w:r>
          <w:r>
            <w:ptab w:relativeTo="margin" w:alignment="right" w:leader="dot"/>
          </w:r>
          <w:r w:rsidR="00A3143D">
            <w:t>21</w:t>
          </w:r>
        </w:p>
        <w:p w:rsidR="006C1C50" w:rsidRDefault="00FD6883" w:rsidP="006C1C50">
          <w:pPr>
            <w:pStyle w:val="TOC2"/>
            <w:numPr>
              <w:ilvl w:val="0"/>
              <w:numId w:val="7"/>
            </w:numPr>
          </w:pPr>
          <w:r>
            <w:t>Batch Processing</w:t>
          </w:r>
          <w:r w:rsidR="00D53859">
            <w:ptab w:relativeTo="margin" w:alignment="right" w:leader="dot"/>
          </w:r>
          <w:r w:rsidR="00A3143D">
            <w:t>25</w:t>
          </w:r>
        </w:p>
        <w:p w:rsidR="00D53859" w:rsidRDefault="006C1C50" w:rsidP="006C1C50">
          <w:pPr>
            <w:pStyle w:val="TOC2"/>
            <w:numPr>
              <w:ilvl w:val="0"/>
              <w:numId w:val="7"/>
            </w:numPr>
          </w:pPr>
          <w:r>
            <w:t>Run Your Calls in Parallel</w:t>
          </w:r>
          <w:r>
            <w:ptab w:relativeTo="margin" w:alignment="right" w:leader="dot"/>
          </w:r>
          <w:r w:rsidR="00A3143D">
            <w:t>27</w:t>
          </w:r>
        </w:p>
        <w:p w:rsidR="00CE28CF" w:rsidRDefault="00991F54" w:rsidP="006C1C50">
          <w:pPr>
            <w:pStyle w:val="TOC2"/>
            <w:numPr>
              <w:ilvl w:val="0"/>
              <w:numId w:val="7"/>
            </w:numPr>
          </w:pPr>
          <w:r>
            <w:t>API Modeling Language</w:t>
          </w:r>
          <w:r>
            <w:ptab w:relativeTo="margin" w:alignment="right" w:leader="dot"/>
          </w:r>
          <w:r w:rsidR="00A3143D">
            <w:t>29</w:t>
          </w:r>
        </w:p>
        <w:p w:rsidR="00CE28CF" w:rsidRPr="00CE28CF" w:rsidRDefault="00CE28CF" w:rsidP="00CE28CF">
          <w:pPr>
            <w:pStyle w:val="TOC2"/>
            <w:numPr>
              <w:ilvl w:val="0"/>
              <w:numId w:val="7"/>
            </w:numPr>
          </w:pPr>
          <w:r>
            <w:t>Don’t Wait for a Response</w:t>
          </w:r>
          <w:r>
            <w:ptab w:relativeTo="margin" w:alignment="right" w:leader="dot"/>
          </w:r>
          <w:r w:rsidR="00A3143D">
            <w:t>32</w:t>
          </w:r>
        </w:p>
        <w:p w:rsidR="00CE28CF" w:rsidRPr="00CE28CF" w:rsidRDefault="00BA5EC6" w:rsidP="00CE28CF">
          <w:pPr>
            <w:pStyle w:val="TOC2"/>
            <w:numPr>
              <w:ilvl w:val="0"/>
              <w:numId w:val="7"/>
            </w:numPr>
          </w:pPr>
          <w:r>
            <w:t>Prec</w:t>
          </w:r>
          <w:r w:rsidR="00CE28CF">
            <w:t>onfigure Your Requests</w:t>
          </w:r>
          <w:r w:rsidR="00CE28CF">
            <w:ptab w:relativeTo="margin" w:alignment="right" w:leader="dot"/>
          </w:r>
          <w:r w:rsidR="00A3143D">
            <w:t>34</w:t>
          </w:r>
        </w:p>
        <w:p w:rsidR="00CE28CF" w:rsidRPr="00CE28CF" w:rsidRDefault="00CE28CF" w:rsidP="00CE28CF">
          <w:pPr>
            <w:pStyle w:val="TOC2"/>
            <w:numPr>
              <w:ilvl w:val="0"/>
              <w:numId w:val="7"/>
            </w:numPr>
          </w:pPr>
          <w:r>
            <w:t>Use One Format</w:t>
          </w:r>
          <w:r>
            <w:ptab w:relativeTo="margin" w:alignment="right" w:leader="dot"/>
          </w:r>
          <w:r w:rsidR="00A3143D">
            <w:t>35</w:t>
          </w:r>
        </w:p>
        <w:p w:rsidR="00CE28CF" w:rsidRPr="00CE28CF" w:rsidRDefault="00CE28CF" w:rsidP="00CE28CF">
          <w:pPr>
            <w:pStyle w:val="TOC2"/>
            <w:numPr>
              <w:ilvl w:val="0"/>
              <w:numId w:val="7"/>
            </w:numPr>
          </w:pPr>
          <w:r>
            <w:t>Call Scheduling</w:t>
          </w:r>
          <w:r>
            <w:ptab w:relativeTo="margin" w:alignment="right" w:leader="dot"/>
          </w:r>
          <w:r w:rsidR="00A3143D">
            <w:t>37</w:t>
          </w:r>
        </w:p>
        <w:p w:rsidR="00CE28CF" w:rsidRPr="00CE28CF" w:rsidRDefault="00CE28CF" w:rsidP="00CE28CF">
          <w:pPr>
            <w:pStyle w:val="TOC2"/>
            <w:numPr>
              <w:ilvl w:val="0"/>
              <w:numId w:val="7"/>
            </w:numPr>
          </w:pPr>
          <w:r>
            <w:t>Leverage Webhooks</w:t>
          </w:r>
          <w:r>
            <w:ptab w:relativeTo="margin" w:alignment="right" w:leader="dot"/>
          </w:r>
          <w:r w:rsidR="00A3143D">
            <w:t>39</w:t>
          </w:r>
        </w:p>
        <w:p w:rsidR="00CE28CF" w:rsidRDefault="00CE28CF" w:rsidP="00CE28CF">
          <w:pPr>
            <w:pStyle w:val="TOC2"/>
            <w:numPr>
              <w:ilvl w:val="0"/>
              <w:numId w:val="7"/>
            </w:numPr>
          </w:pPr>
          <w:r>
            <w:t>Caching</w:t>
          </w:r>
          <w:r>
            <w:ptab w:relativeTo="margin" w:alignment="right" w:leader="dot"/>
          </w:r>
          <w:r w:rsidR="00A3143D">
            <w:t>41</w:t>
          </w:r>
        </w:p>
        <w:p w:rsidR="008D2117" w:rsidRDefault="008D2117" w:rsidP="00CE28CF">
          <w:pPr>
            <w:pStyle w:val="TOC2"/>
            <w:ind w:left="0"/>
          </w:pPr>
          <w:r>
            <w:rPr>
              <w:b/>
              <w:bCs/>
            </w:rPr>
            <w:t>Appendix</w:t>
          </w:r>
          <w:r>
            <w:ptab w:relativeTo="margin" w:alignment="right" w:leader="dot"/>
          </w:r>
          <w:r w:rsidR="00A3143D">
            <w:rPr>
              <w:b/>
              <w:bCs/>
            </w:rPr>
            <w:t>43</w:t>
          </w:r>
        </w:p>
        <w:p w:rsidR="00146FEE" w:rsidRDefault="00146FEE" w:rsidP="00664A0A">
          <w:pPr>
            <w:pStyle w:val="TOC1"/>
            <w:ind w:firstLine="216"/>
          </w:pPr>
          <w:r>
            <w:t>Train Your Team</w:t>
          </w:r>
          <w:r>
            <w:ptab w:relativeTo="margin" w:alignment="right" w:leader="dot"/>
          </w:r>
          <w:r w:rsidR="00A3143D">
            <w:t>44</w:t>
          </w:r>
        </w:p>
        <w:p w:rsidR="00E212E7" w:rsidRPr="00830C76" w:rsidRDefault="00830C76" w:rsidP="00830C76">
          <w:pPr>
            <w:pStyle w:val="TOC2"/>
            <w:ind w:left="216"/>
          </w:pPr>
          <w:r>
            <w:t>Bibliography</w:t>
          </w:r>
          <w:r>
            <w:ptab w:relativeTo="margin" w:alignment="right" w:leader="dot"/>
          </w:r>
          <w:r w:rsidR="00A3143D">
            <w:t>45</w:t>
          </w:r>
        </w:p>
      </w:sdtContent>
    </w:sdt>
    <w:p w:rsidR="00830C76" w:rsidRDefault="00830C76" w:rsidP="00830C76">
      <w:pPr>
        <w:tabs>
          <w:tab w:val="left" w:pos="3345"/>
        </w:tabs>
      </w:pPr>
      <w:r>
        <w:tab/>
      </w:r>
    </w:p>
    <w:p w:rsidR="00F61D07" w:rsidRDefault="00F61D07" w:rsidP="00830C76">
      <w:pPr>
        <w:tabs>
          <w:tab w:val="left" w:pos="3345"/>
        </w:tabs>
      </w:pPr>
      <w:r w:rsidRPr="00830C76">
        <w:br w:type="page"/>
      </w:r>
      <w:r w:rsidR="00830C76">
        <w:lastRenderedPageBreak/>
        <w:tab/>
      </w:r>
    </w:p>
    <w:p w:rsidR="0037494E" w:rsidRDefault="0037494E" w:rsidP="0037494E">
      <w:pPr>
        <w:pStyle w:val="Title"/>
        <w:jc w:val="center"/>
      </w:pPr>
      <w:r>
        <w:t>Forward</w:t>
      </w:r>
    </w:p>
    <w:p w:rsidR="0037494E" w:rsidRDefault="0037494E" w:rsidP="0037494E">
      <w:pPr>
        <w:pStyle w:val="Heading1"/>
        <w:jc w:val="center"/>
      </w:pPr>
      <w:r>
        <w:t>Intended Audience</w:t>
      </w:r>
    </w:p>
    <w:p w:rsidR="0037494E" w:rsidRDefault="0037494E" w:rsidP="0037494E">
      <w:pPr>
        <w:pStyle w:val="Heading1"/>
        <w:jc w:val="center"/>
      </w:pPr>
    </w:p>
    <w:p w:rsidR="00CE14C4" w:rsidRDefault="0016598D" w:rsidP="00D9692F">
      <w:pPr>
        <w:jc w:val="both"/>
      </w:pPr>
      <w:r>
        <w:tab/>
        <w:t xml:space="preserve">In this book, I make a few assumptions about your knowledge, and your intentions. I assume that you have a basic knowledge of web API </w:t>
      </w:r>
      <w:r w:rsidR="00CE223B">
        <w:t xml:space="preserve">(herein referred to as “API”) </w:t>
      </w:r>
      <w:r>
        <w:t xml:space="preserve">infrastructure, and a fundamental knowledge of how web development works. This book is aimed towards CTOs operating companies that make </w:t>
      </w:r>
      <w:r w:rsidR="00704B8F">
        <w:t>many</w:t>
      </w:r>
      <w:r>
        <w:t xml:space="preserve"> API calls simultaneously, spanning multiple servers in the cloud.</w:t>
      </w:r>
    </w:p>
    <w:p w:rsidR="0004275C" w:rsidRDefault="00CE14C4" w:rsidP="00D9692F">
      <w:pPr>
        <w:jc w:val="both"/>
      </w:pPr>
      <w:r>
        <w:tab/>
        <w:t>If you’re a web developer who seriously wishes to win your boss’ love, and admiration, or you’re looking for that next raise for adding exponential value to the company, this book is also for you.</w:t>
      </w:r>
    </w:p>
    <w:p w:rsidR="0037494E" w:rsidRDefault="0004275C" w:rsidP="00D9692F">
      <w:pPr>
        <w:jc w:val="both"/>
      </w:pPr>
      <w:r>
        <w:tab/>
        <w:t>If you’re a non-techy type, you’re still awesome, though you might struggle to understand just how much this book can teach you. Feel free to pass it along to your team to help them do amazing things for your company.</w:t>
      </w:r>
      <w:r w:rsidR="0037494E">
        <w:br w:type="page"/>
      </w:r>
    </w:p>
    <w:p w:rsidR="007C05FE" w:rsidRDefault="007C05FE" w:rsidP="00F61D07">
      <w:pPr>
        <w:pStyle w:val="Title"/>
        <w:jc w:val="center"/>
      </w:pPr>
    </w:p>
    <w:p w:rsidR="007C05FE" w:rsidRDefault="007C05FE" w:rsidP="00F61D07">
      <w:pPr>
        <w:pStyle w:val="Title"/>
        <w:jc w:val="center"/>
      </w:pPr>
    </w:p>
    <w:p w:rsidR="007C05FE" w:rsidRDefault="007C05FE" w:rsidP="00F61D07">
      <w:pPr>
        <w:pStyle w:val="Title"/>
        <w:jc w:val="center"/>
      </w:pPr>
    </w:p>
    <w:p w:rsidR="007C05FE" w:rsidRDefault="007C05FE" w:rsidP="00F61D07">
      <w:pPr>
        <w:pStyle w:val="Title"/>
        <w:jc w:val="center"/>
      </w:pPr>
    </w:p>
    <w:p w:rsidR="007C05FE" w:rsidRDefault="007C05FE" w:rsidP="00F61D07">
      <w:pPr>
        <w:pStyle w:val="Title"/>
        <w:jc w:val="center"/>
      </w:pPr>
      <w:r>
        <w:t>Part 1:</w:t>
      </w:r>
    </w:p>
    <w:p w:rsidR="007C05FE" w:rsidRDefault="007C05FE" w:rsidP="00F61D07">
      <w:pPr>
        <w:pStyle w:val="Title"/>
        <w:jc w:val="center"/>
      </w:pPr>
    </w:p>
    <w:p w:rsidR="007C05FE" w:rsidRDefault="00F61D07" w:rsidP="00F61D07">
      <w:pPr>
        <w:pStyle w:val="Title"/>
        <w:jc w:val="center"/>
      </w:pPr>
      <w:r>
        <w:t>You’re Doing It Wrong</w:t>
      </w:r>
    </w:p>
    <w:p w:rsidR="00E212E7" w:rsidRPr="00D20675" w:rsidRDefault="007C05FE" w:rsidP="00D20675">
      <w:pPr>
        <w:rPr>
          <w:rFonts w:asciiTheme="majorHAnsi" w:eastAsiaTheme="majorEastAsia" w:hAnsiTheme="majorHAnsi" w:cstheme="majorBidi"/>
          <w:color w:val="B01513" w:themeColor="accent1"/>
          <w:kern w:val="28"/>
          <w:sz w:val="72"/>
          <w:szCs w:val="72"/>
        </w:rPr>
      </w:pPr>
      <w:r>
        <w:br w:type="page"/>
      </w:r>
    </w:p>
    <w:p w:rsidR="00F61D07" w:rsidRDefault="00D20675" w:rsidP="00F61D07">
      <w:pPr>
        <w:pStyle w:val="Heading1"/>
        <w:jc w:val="center"/>
      </w:pPr>
      <w:r>
        <w:lastRenderedPageBreak/>
        <w:t xml:space="preserve">Chapter 1: </w:t>
      </w:r>
      <w:r w:rsidR="00F61D07">
        <w:t>The Traditional API Workflow</w:t>
      </w:r>
    </w:p>
    <w:p w:rsidR="00F61D07" w:rsidRDefault="00F61D07" w:rsidP="00F61D07"/>
    <w:p w:rsidR="008B311F" w:rsidRPr="0028742C" w:rsidRDefault="008B311F" w:rsidP="0028742C">
      <w:pPr>
        <w:jc w:val="center"/>
        <w:rPr>
          <w:rStyle w:val="SubtleReference"/>
        </w:rPr>
      </w:pPr>
      <w:r w:rsidRPr="0028742C">
        <w:rPr>
          <w:rStyle w:val="SubtleReference"/>
        </w:rPr>
        <w:t>Protocols</w:t>
      </w:r>
    </w:p>
    <w:p w:rsidR="00F61D07" w:rsidRDefault="00A62836" w:rsidP="00D9692F">
      <w:pPr>
        <w:jc w:val="both"/>
      </w:pPr>
      <w:r>
        <w:tab/>
      </w:r>
      <w:r w:rsidR="00097D96">
        <w:t xml:space="preserve">The </w:t>
      </w:r>
      <w:r w:rsidR="00F1260F">
        <w:t xml:space="preserve">biggest </w:t>
      </w:r>
      <w:r w:rsidR="00097D96">
        <w:t>fatal mistake that companies make</w:t>
      </w:r>
      <w:r w:rsidR="0037494E">
        <w:t xml:space="preserve"> is in thinking that every API </w:t>
      </w:r>
      <w:r w:rsidR="00065CE2">
        <w:t xml:space="preserve">call has to be processed by the server making the request. </w:t>
      </w:r>
      <w:r w:rsidR="008B5FDE">
        <w:t xml:space="preserve">The second biggest </w:t>
      </w:r>
      <w:r w:rsidR="001B6921">
        <w:t>is</w:t>
      </w:r>
      <w:r w:rsidR="008B5FDE">
        <w:t xml:space="preserve"> thinking that the</w:t>
      </w:r>
      <w:r w:rsidR="00F01789">
        <w:t xml:space="preserve"> calls must</w:t>
      </w:r>
      <w:r w:rsidR="008B5FDE">
        <w:t xml:space="preserve"> be processed in serial. The third biggest </w:t>
      </w:r>
      <w:r w:rsidR="001B6921">
        <w:t>is</w:t>
      </w:r>
      <w:r w:rsidR="008B5FDE">
        <w:t xml:space="preserve"> thinking that you need to collect every response from every API call.</w:t>
      </w:r>
    </w:p>
    <w:p w:rsidR="008B5FDE" w:rsidRDefault="008B5FDE" w:rsidP="00D9692F">
      <w:pPr>
        <w:jc w:val="both"/>
      </w:pPr>
      <w:r>
        <w:tab/>
      </w:r>
      <w:r w:rsidR="00017AD7">
        <w:t xml:space="preserve">To start, let’s examine the </w:t>
      </w:r>
      <w:r w:rsidR="006B7648">
        <w:t>protocol that most web APIs use</w:t>
      </w:r>
      <w:r w:rsidR="00017AD7">
        <w:t>. Most web APIs use TCP, the same protocol browsers use to connect to HTTP, and HTTPS websites. TCP is considered a “reliable protocol” whereas UDP is considered an “unreliable protocol.” The latter has earned the unofficial name of “Unreliable Datagram Protocol.”</w:t>
      </w:r>
      <w:r w:rsidR="00310180">
        <w:t xml:space="preserve"> </w:t>
      </w:r>
      <w:r w:rsidR="00190A8E" w:rsidRPr="00C55CF1">
        <w:rPr>
          <w:rStyle w:val="SubtleReference"/>
          <w:sz w:val="20"/>
          <w:szCs w:val="20"/>
        </w:rPr>
        <w:t>[1]</w:t>
      </w:r>
    </w:p>
    <w:p w:rsidR="008B311F" w:rsidRDefault="008B311F" w:rsidP="00D9692F">
      <w:pPr>
        <w:jc w:val="both"/>
      </w:pPr>
      <w:r>
        <w:tab/>
        <w:t xml:space="preserve">TCP, the reliable protocol is slow, and unwieldy, yet UDP is blazingly fast, so fast in fact </w:t>
      </w:r>
      <w:r w:rsidR="00F01789">
        <w:t>that Google has invested money i</w:t>
      </w:r>
      <w:r>
        <w:t>n developing QUIC (Quick UDP Internet Connections) as an alternative way to connect to websites instead of the slow TCP connections.</w:t>
      </w:r>
      <w:r w:rsidR="00310180">
        <w:t xml:space="preserve"> </w:t>
      </w:r>
      <w:r w:rsidR="0010512D" w:rsidRPr="00C55CF1">
        <w:rPr>
          <w:rStyle w:val="SubtleReference"/>
          <w:sz w:val="20"/>
          <w:szCs w:val="20"/>
        </w:rPr>
        <w:t>[2]</w:t>
      </w:r>
    </w:p>
    <w:p w:rsidR="00F01789" w:rsidRDefault="008B311F" w:rsidP="00D9692F">
      <w:pPr>
        <w:ind w:firstLine="720"/>
        <w:jc w:val="both"/>
      </w:pPr>
      <w:r>
        <w:t xml:space="preserve">So, why would Google invest in “unreliable protocols?” The answer is simple. </w:t>
      </w:r>
      <w:r w:rsidR="003E4DC8">
        <w:t xml:space="preserve">Protocols are just specifications. It’s the programmer who implements them. Google </w:t>
      </w:r>
      <w:r w:rsidR="00A543C9">
        <w:t>is building</w:t>
      </w:r>
      <w:r w:rsidR="003E4DC8">
        <w:t xml:space="preserve"> a different specification on top of a faster one.</w:t>
      </w:r>
    </w:p>
    <w:p w:rsidR="008B311F" w:rsidRDefault="00F01789" w:rsidP="00D9692F">
      <w:pPr>
        <w:ind w:firstLine="720"/>
        <w:jc w:val="both"/>
      </w:pPr>
      <w:r>
        <w:t>To better understand why TCP is slow in the first place, let’s examine the workflow for a single TCP request.</w:t>
      </w:r>
    </w:p>
    <w:p w:rsidR="00140838" w:rsidRDefault="00140838" w:rsidP="00140838">
      <w:pPr>
        <w:jc w:val="both"/>
      </w:pPr>
      <w:r>
        <w:rPr>
          <w:noProof/>
          <w:lang w:eastAsia="en-US"/>
        </w:rPr>
        <w:lastRenderedPageBreak/>
        <w:drawing>
          <wp:inline distT="0" distB="0" distL="0" distR="0">
            <wp:extent cx="5181600" cy="8239125"/>
            <wp:effectExtent l="0" t="0" r="0" b="9525"/>
            <wp:docPr id="5" name="Picture 5" descr="C:\Users\CozyLife\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zyLife\AppData\Local\Microsoft\Windows\INetCache\Content.Word\protoco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8239125"/>
                    </a:xfrm>
                    <a:prstGeom prst="rect">
                      <a:avLst/>
                    </a:prstGeom>
                    <a:noFill/>
                    <a:ln>
                      <a:noFill/>
                    </a:ln>
                  </pic:spPr>
                </pic:pic>
              </a:graphicData>
            </a:graphic>
          </wp:inline>
        </w:drawing>
      </w:r>
    </w:p>
    <w:p w:rsidR="008B311F" w:rsidRPr="004645CE" w:rsidRDefault="008B311F" w:rsidP="008B311F">
      <w:pPr>
        <w:rPr>
          <w:rStyle w:val="IntenseReference"/>
        </w:rPr>
      </w:pPr>
      <w:r w:rsidRPr="004645CE">
        <w:rPr>
          <w:rStyle w:val="IntenseReference"/>
        </w:rPr>
        <w:lastRenderedPageBreak/>
        <w:t>Every TCP interaction follows this process</w:t>
      </w:r>
      <w:r w:rsidR="00310180">
        <w:rPr>
          <w:rStyle w:val="IntenseReference"/>
        </w:rPr>
        <w:t xml:space="preserve"> </w:t>
      </w:r>
      <w:r w:rsidR="00310180" w:rsidRPr="00C55CF1">
        <w:rPr>
          <w:rStyle w:val="SubtleReference"/>
          <w:sz w:val="20"/>
          <w:szCs w:val="20"/>
        </w:rPr>
        <w:t>[3]</w:t>
      </w:r>
    </w:p>
    <w:p w:rsidR="008B311F" w:rsidRDefault="004645CE" w:rsidP="00D9692F">
      <w:pPr>
        <w:pStyle w:val="ListParagraph"/>
        <w:numPr>
          <w:ilvl w:val="0"/>
          <w:numId w:val="3"/>
        </w:numPr>
        <w:jc w:val="both"/>
      </w:pPr>
      <w:r>
        <w:t>The client sends a connection request to the server. (SYN (Synchronize))</w:t>
      </w:r>
    </w:p>
    <w:p w:rsidR="004645CE" w:rsidRDefault="004645CE" w:rsidP="00D9692F">
      <w:pPr>
        <w:pStyle w:val="ListParagraph"/>
        <w:numPr>
          <w:ilvl w:val="0"/>
          <w:numId w:val="3"/>
        </w:numPr>
        <w:jc w:val="both"/>
      </w:pPr>
      <w:r>
        <w:t>The s</w:t>
      </w:r>
      <w:r w:rsidR="00493C51">
        <w:t>erver replies with information for</w:t>
      </w:r>
      <w:r>
        <w:t xml:space="preserve"> establishing the connection. (SYN-ACK (Synchronize-Acknowledge request))</w:t>
      </w:r>
    </w:p>
    <w:p w:rsidR="004645CE" w:rsidRDefault="004645CE" w:rsidP="00D9692F">
      <w:pPr>
        <w:pStyle w:val="ListParagraph"/>
        <w:numPr>
          <w:ilvl w:val="0"/>
          <w:numId w:val="3"/>
        </w:numPr>
        <w:jc w:val="both"/>
      </w:pPr>
      <w:r>
        <w:t>The client sends its ACK back to the server, and the connection is now established.</w:t>
      </w:r>
    </w:p>
    <w:p w:rsidR="004645CE" w:rsidRDefault="004645CE" w:rsidP="00D9692F">
      <w:pPr>
        <w:pStyle w:val="ListParagraph"/>
        <w:numPr>
          <w:ilvl w:val="0"/>
          <w:numId w:val="3"/>
        </w:numPr>
        <w:jc w:val="both"/>
      </w:pPr>
      <w:r>
        <w:t>The client sends its payload to the server. (The message integrity is validated with a checksum. If it fails the checksum, it has to be resent.)</w:t>
      </w:r>
    </w:p>
    <w:p w:rsidR="004645CE" w:rsidRDefault="004645CE" w:rsidP="00D9692F">
      <w:pPr>
        <w:pStyle w:val="ListParagraph"/>
        <w:numPr>
          <w:ilvl w:val="0"/>
          <w:numId w:val="3"/>
        </w:numPr>
        <w:jc w:val="both"/>
      </w:pPr>
      <w:r>
        <w:t>The server sends its payload to the client.</w:t>
      </w:r>
    </w:p>
    <w:p w:rsidR="004645CE" w:rsidRDefault="004645CE" w:rsidP="00D9692F">
      <w:pPr>
        <w:pStyle w:val="ListParagraph"/>
        <w:numPr>
          <w:ilvl w:val="0"/>
          <w:numId w:val="3"/>
        </w:numPr>
        <w:jc w:val="both"/>
      </w:pPr>
      <w:r>
        <w:t>The client or server initiates the disconnection with a FIN request. (Finish)</w:t>
      </w:r>
    </w:p>
    <w:p w:rsidR="004645CE" w:rsidRDefault="004645CE" w:rsidP="00D9692F">
      <w:pPr>
        <w:pStyle w:val="ListParagraph"/>
        <w:numPr>
          <w:ilvl w:val="0"/>
          <w:numId w:val="3"/>
        </w:numPr>
        <w:jc w:val="both"/>
      </w:pPr>
      <w:r>
        <w:t>The receiving system sends an ACK request.</w:t>
      </w:r>
    </w:p>
    <w:p w:rsidR="004645CE" w:rsidRDefault="004645CE" w:rsidP="00D9692F">
      <w:pPr>
        <w:pStyle w:val="ListParagraph"/>
        <w:numPr>
          <w:ilvl w:val="0"/>
          <w:numId w:val="3"/>
        </w:numPr>
        <w:jc w:val="both"/>
      </w:pPr>
      <w:r>
        <w:t>The receiving system sends its FIN request.</w:t>
      </w:r>
    </w:p>
    <w:p w:rsidR="00140838" w:rsidRDefault="004645CE" w:rsidP="00140838">
      <w:pPr>
        <w:pStyle w:val="ListParagraph"/>
        <w:numPr>
          <w:ilvl w:val="0"/>
          <w:numId w:val="3"/>
        </w:numPr>
        <w:jc w:val="both"/>
      </w:pPr>
      <w:r>
        <w:t>The initiating system sends its ACK for the receiver’s FIN.</w:t>
      </w:r>
    </w:p>
    <w:p w:rsidR="006E281A" w:rsidRDefault="00830C76" w:rsidP="00D9692F">
      <w:pPr>
        <w:ind w:firstLine="720"/>
        <w:jc w:val="both"/>
      </w:pPr>
      <w:r>
        <w:t xml:space="preserve">That’s a </w:t>
      </w:r>
      <w:r w:rsidRPr="00830C76">
        <w:rPr>
          <w:i/>
        </w:rPr>
        <w:t>load</w:t>
      </w:r>
      <w:r>
        <w:t xml:space="preserve"> of work! Well, I have some good news, and some bad news for you. The bad news is that the</w:t>
      </w:r>
      <w:r w:rsidR="00CB7BF1">
        <w:t xml:space="preserve"> web</w:t>
      </w:r>
      <w:r>
        <w:t xml:space="preserve"> still runs on TCP connections, and you can’t get around the </w:t>
      </w:r>
      <w:r w:rsidR="00032392">
        <w:t>issue of using TCP connections for</w:t>
      </w:r>
      <w:r>
        <w:t xml:space="preserve"> third-party APIs. The good news is that your own systems don’t have to be super slow, and keep in mind that Google is working on solving the issue through the use of QUIC, which is already part of the Chrome browser as of version 29.</w:t>
      </w:r>
    </w:p>
    <w:p w:rsidR="00E43321" w:rsidRDefault="006E281A" w:rsidP="00D9692F">
      <w:pPr>
        <w:ind w:firstLine="720"/>
        <w:jc w:val="both"/>
      </w:pPr>
      <w:r>
        <w:t>If you’re interested in using QUIC, be aware that not all webservers support QUIC just yet. If you’re considering UDP, be sure to find a way to guarantee reliability for mission critical connections, or you may find rather unpleasant goings on, and hard to find bugs in your code.</w:t>
      </w:r>
      <w:r w:rsidR="00533415">
        <w:t xml:space="preserve"> UDP is an unreliable protocol. In fact, UDP is simply data transmission. If the recipient gets the data, great! If not, then there’s no way to know.</w:t>
      </w:r>
    </w:p>
    <w:p w:rsidR="004012F4" w:rsidRDefault="004012F4" w:rsidP="00D9692F">
      <w:pPr>
        <w:ind w:firstLine="720"/>
        <w:jc w:val="both"/>
      </w:pPr>
      <w:r>
        <w:t>Websockets</w:t>
      </w:r>
      <w:r w:rsidR="00A274CE">
        <w:t xml:space="preserve"> </w:t>
      </w:r>
      <w:r w:rsidR="00A274CE" w:rsidRPr="00A274CE">
        <w:rPr>
          <w:rStyle w:val="SubtleReference"/>
          <w:sz w:val="20"/>
          <w:szCs w:val="20"/>
        </w:rPr>
        <w:t>[13]</w:t>
      </w:r>
      <w:r w:rsidRPr="00A274CE">
        <w:rPr>
          <w:rStyle w:val="SubtleReference"/>
          <w:sz w:val="20"/>
          <w:szCs w:val="20"/>
        </w:rPr>
        <w:t xml:space="preserve"> </w:t>
      </w:r>
      <w:r>
        <w:t>are becoming a very popular choice, and rightly so. Some APIs allow for websocket connectivity which allows for a single hand</w:t>
      </w:r>
      <w:r w:rsidR="00C554DE">
        <w:t>shake, and a single disconnect. M</w:t>
      </w:r>
      <w:r>
        <w:t xml:space="preserve">ultiple requests can be made while the connection is open. Websockets exist as an </w:t>
      </w:r>
      <w:r w:rsidR="00E81977">
        <w:t>extension</w:t>
      </w:r>
      <w:r>
        <w:t xml:space="preserve"> of TCP, without the drawbacks of UDP’s unreliability, and more support is available in current technology than that of QUIC.</w:t>
      </w:r>
      <w:r w:rsidR="003731EF">
        <w:t xml:space="preserve"> However, websockets are still considered experimental.</w:t>
      </w:r>
    </w:p>
    <w:p w:rsidR="00587181" w:rsidRDefault="00587181" w:rsidP="00D9692F">
      <w:pPr>
        <w:ind w:firstLine="720"/>
        <w:jc w:val="both"/>
      </w:pPr>
    </w:p>
    <w:p w:rsidR="006E281A" w:rsidRPr="0028742C" w:rsidRDefault="006B7648" w:rsidP="0028742C">
      <w:pPr>
        <w:jc w:val="center"/>
        <w:rPr>
          <w:rStyle w:val="SubtleReference"/>
        </w:rPr>
      </w:pPr>
      <w:r w:rsidRPr="0028742C">
        <w:rPr>
          <w:rStyle w:val="SubtleReference"/>
        </w:rPr>
        <w:lastRenderedPageBreak/>
        <w:t>Life cycle of an API call</w:t>
      </w:r>
    </w:p>
    <w:p w:rsidR="00B3372F" w:rsidRDefault="003C285C" w:rsidP="00D9692F">
      <w:pPr>
        <w:jc w:val="both"/>
      </w:pPr>
      <w:r>
        <w:tab/>
        <w:t xml:space="preserve">When making an API call, your server makes a call to another server’s web interface via TCP. </w:t>
      </w:r>
      <w:r w:rsidR="00B3372F">
        <w:t>To create a request, you need to work with three portions of a request; the URI, headers, and the request body. Every API uses a different combinati</w:t>
      </w:r>
      <w:r w:rsidR="0077324D">
        <w:t>on of these, speaks a different format, and requires different data, though the request is always the same; a valid HTTP protocol defined message.</w:t>
      </w:r>
      <w:r w:rsidR="00907C0E">
        <w:t xml:space="preserve"> </w:t>
      </w:r>
      <w:r w:rsidR="00907C0E" w:rsidRPr="00C55CF1">
        <w:rPr>
          <w:rStyle w:val="SubtleReference"/>
          <w:sz w:val="20"/>
          <w:szCs w:val="20"/>
        </w:rPr>
        <w:t>[4]</w:t>
      </w:r>
    </w:p>
    <w:p w:rsidR="0028742C" w:rsidRDefault="006A7D61" w:rsidP="00D9692F">
      <w:pPr>
        <w:jc w:val="both"/>
      </w:pPr>
      <w:r>
        <w:tab/>
        <w:t xml:space="preserve">That was a lot of information to process in one go, so </w:t>
      </w:r>
      <w:r w:rsidR="000B33D1">
        <w:t>ensure that</w:t>
      </w:r>
      <w:r>
        <w:t xml:space="preserve"> you see the problem in its entirety, </w:t>
      </w:r>
      <w:r w:rsidR="00C2643E">
        <w:t>let me break each section out for you.</w:t>
      </w:r>
    </w:p>
    <w:p w:rsidR="0028742C" w:rsidRPr="0028742C" w:rsidRDefault="0028742C">
      <w:pPr>
        <w:rPr>
          <w:rStyle w:val="Strong"/>
        </w:rPr>
      </w:pPr>
      <w:r w:rsidRPr="0028742C">
        <w:rPr>
          <w:rStyle w:val="Strong"/>
        </w:rPr>
        <w:t>Components of an API Call</w:t>
      </w:r>
    </w:p>
    <w:p w:rsidR="00766936" w:rsidRDefault="00766936" w:rsidP="00D9692F">
      <w:pPr>
        <w:pStyle w:val="ListParagraph"/>
        <w:numPr>
          <w:ilvl w:val="0"/>
          <w:numId w:val="5"/>
        </w:numPr>
        <w:jc w:val="both"/>
      </w:pPr>
      <w:r w:rsidRPr="00766936">
        <w:rPr>
          <w:b/>
        </w:rPr>
        <w:t>URI</w:t>
      </w:r>
      <w:r>
        <w:t xml:space="preserve"> – The URI (</w:t>
      </w:r>
      <w:r w:rsidR="009A6D01">
        <w:t xml:space="preserve">the part </w:t>
      </w:r>
      <w:r>
        <w:t>after the first /)</w:t>
      </w:r>
      <w:r w:rsidR="006A4D72">
        <w:t>,</w:t>
      </w:r>
      <w:r>
        <w:t xml:space="preserve"> and </w:t>
      </w:r>
      <w:r w:rsidR="006A4D72">
        <w:t xml:space="preserve">often </w:t>
      </w:r>
      <w:r>
        <w:t xml:space="preserve">even the full URL, are structured differently for </w:t>
      </w:r>
      <w:r w:rsidRPr="006A4D72">
        <w:rPr>
          <w:u w:val="single"/>
        </w:rPr>
        <w:t>each request</w:t>
      </w:r>
      <w:r>
        <w:t xml:space="preserve"> to </w:t>
      </w:r>
      <w:r w:rsidRPr="006A4D72">
        <w:rPr>
          <w:u w:val="single"/>
        </w:rPr>
        <w:t>each server</w:t>
      </w:r>
      <w:r>
        <w:t>.</w:t>
      </w:r>
    </w:p>
    <w:p w:rsidR="00BA7887" w:rsidRDefault="00766936" w:rsidP="00D9692F">
      <w:pPr>
        <w:pStyle w:val="ListParagraph"/>
        <w:numPr>
          <w:ilvl w:val="0"/>
          <w:numId w:val="5"/>
        </w:numPr>
        <w:jc w:val="both"/>
      </w:pPr>
      <w:r>
        <w:rPr>
          <w:b/>
        </w:rPr>
        <w:t xml:space="preserve">Headers </w:t>
      </w:r>
      <w:r w:rsidR="00A64B90">
        <w:t>– Some servers use headers for</w:t>
      </w:r>
      <w:r>
        <w:t xml:space="preserve"> data transmission, some use it for </w:t>
      </w:r>
      <w:r w:rsidR="00621585">
        <w:t>authentication, and some even use custom headers</w:t>
      </w:r>
      <w:r w:rsidR="00A64B90">
        <w:t>.</w:t>
      </w:r>
      <w:r w:rsidR="00621585">
        <w:t xml:space="preserve"> </w:t>
      </w:r>
      <w:r w:rsidR="00A64B90">
        <w:t>H</w:t>
      </w:r>
      <w:r w:rsidR="00621585">
        <w:t>eaders for various authentication methods (such as Auth-Basic</w:t>
      </w:r>
      <w:r w:rsidR="007A7F45" w:rsidRPr="00C55CF1">
        <w:rPr>
          <w:sz w:val="20"/>
          <w:szCs w:val="20"/>
        </w:rPr>
        <w:t xml:space="preserve"> [5]</w:t>
      </w:r>
      <w:r w:rsidR="00621585">
        <w:t>, Auth-Digest</w:t>
      </w:r>
      <w:r w:rsidR="007A7F45">
        <w:t xml:space="preserve"> </w:t>
      </w:r>
      <w:r w:rsidR="007A7F45" w:rsidRPr="00C55CF1">
        <w:rPr>
          <w:sz w:val="20"/>
          <w:szCs w:val="20"/>
        </w:rPr>
        <w:t>[6]</w:t>
      </w:r>
      <w:r w:rsidR="00621585">
        <w:t>, OAuth 1.0</w:t>
      </w:r>
      <w:r w:rsidR="007A7F45">
        <w:t xml:space="preserve"> </w:t>
      </w:r>
      <w:r w:rsidR="007A7F45" w:rsidRPr="00C55CF1">
        <w:rPr>
          <w:sz w:val="20"/>
          <w:szCs w:val="20"/>
        </w:rPr>
        <w:t>[7]</w:t>
      </w:r>
      <w:r w:rsidR="007A7F45">
        <w:t xml:space="preserve"> </w:t>
      </w:r>
      <w:r w:rsidR="00621585">
        <w:t>/</w:t>
      </w:r>
      <w:r w:rsidR="007A7F45">
        <w:t xml:space="preserve"> </w:t>
      </w:r>
      <w:r w:rsidR="00621585">
        <w:t>1.0a</w:t>
      </w:r>
      <w:r w:rsidR="007A7F45">
        <w:t xml:space="preserve"> </w:t>
      </w:r>
      <w:r w:rsidR="007A7F45" w:rsidRPr="00C55CF1">
        <w:rPr>
          <w:sz w:val="20"/>
          <w:szCs w:val="20"/>
        </w:rPr>
        <w:t>[8]</w:t>
      </w:r>
      <w:r w:rsidR="007A7F45">
        <w:t xml:space="preserve"> </w:t>
      </w:r>
      <w:r w:rsidR="00621585">
        <w:t>/2.0</w:t>
      </w:r>
      <w:r w:rsidR="007A7F45">
        <w:t xml:space="preserve"> </w:t>
      </w:r>
      <w:r w:rsidR="007A7F45" w:rsidRPr="00C55CF1">
        <w:rPr>
          <w:sz w:val="20"/>
          <w:szCs w:val="20"/>
        </w:rPr>
        <w:t>[9]</w:t>
      </w:r>
      <w:r w:rsidR="00621585">
        <w:t>, and OpenID</w:t>
      </w:r>
      <w:r w:rsidR="007A7F45">
        <w:t xml:space="preserve"> </w:t>
      </w:r>
      <w:r w:rsidR="007A7F45" w:rsidRPr="00C55CF1">
        <w:rPr>
          <w:sz w:val="20"/>
          <w:szCs w:val="20"/>
        </w:rPr>
        <w:t>[10]</w:t>
      </w:r>
      <w:r w:rsidR="00621585">
        <w:t>) use the same headers. (WWW-Authenticate / Authorization)</w:t>
      </w:r>
    </w:p>
    <w:p w:rsidR="004F4AF8" w:rsidRDefault="00BA7887" w:rsidP="00D9692F">
      <w:pPr>
        <w:pStyle w:val="ListParagraph"/>
        <w:numPr>
          <w:ilvl w:val="0"/>
          <w:numId w:val="5"/>
        </w:numPr>
        <w:jc w:val="both"/>
      </w:pPr>
      <w:r>
        <w:rPr>
          <w:b/>
        </w:rPr>
        <w:t xml:space="preserve">Body </w:t>
      </w:r>
      <w:r>
        <w:t xml:space="preserve">– The request body is generally the meat and potatoes of the request. To add gravy to that, each API will speak in a different structure, and there are multiple types of request formats that an API may use. </w:t>
      </w:r>
      <w:r w:rsidR="000A001A">
        <w:t xml:space="preserve">The good news is that </w:t>
      </w:r>
      <w:r w:rsidR="000A001A" w:rsidRPr="00777384">
        <w:rPr>
          <w:i/>
        </w:rPr>
        <w:t>most</w:t>
      </w:r>
      <w:r w:rsidR="000A001A">
        <w:t xml:space="preserve"> APIs use JSON, though XML is still fairly popular. APIs may also </w:t>
      </w:r>
      <w:r w:rsidR="00777384">
        <w:t xml:space="preserve">provide </w:t>
      </w:r>
      <w:r w:rsidR="00587181">
        <w:t>communication</w:t>
      </w:r>
      <w:r w:rsidR="000A001A">
        <w:t xml:space="preserve"> in </w:t>
      </w:r>
      <w:r w:rsidR="00777384">
        <w:t>multiple</w:t>
      </w:r>
      <w:r w:rsidR="000A001A">
        <w:t xml:space="preserve"> formats, though not all do.</w:t>
      </w:r>
    </w:p>
    <w:p w:rsidR="004F4AF8" w:rsidRDefault="004F4AF8" w:rsidP="00D9692F">
      <w:pPr>
        <w:ind w:firstLine="720"/>
        <w:jc w:val="both"/>
      </w:pPr>
      <w:r>
        <w:t>That’s a lot of variables, and man is it time consuming, and labor intensive to implement each API separately. So, what are our options to tackle this mess</w:t>
      </w:r>
      <w:r w:rsidR="000D0D24">
        <w:t>?</w:t>
      </w:r>
    </w:p>
    <w:p w:rsidR="004F4AF8" w:rsidRDefault="004F4AF8" w:rsidP="00D9692F">
      <w:pPr>
        <w:ind w:firstLine="720"/>
        <w:jc w:val="both"/>
      </w:pPr>
      <w:r w:rsidRPr="004F4AF8">
        <w:rPr>
          <w:u w:val="single"/>
        </w:rPr>
        <w:t>Option 1.</w:t>
      </w:r>
      <w:r>
        <w:t xml:space="preserve"> </w:t>
      </w:r>
      <w:r w:rsidRPr="004F4AF8">
        <w:rPr>
          <w:b/>
        </w:rPr>
        <w:t>Use an SDK</w:t>
      </w:r>
      <w:r w:rsidR="005F1FDF">
        <w:t xml:space="preserve"> – SDKs provide a pre-programmed</w:t>
      </w:r>
      <w:r>
        <w:t xml:space="preserve"> interface to avoid the hassle of manually integrating the API into your platform. The major drawbacks to an SDK are that you </w:t>
      </w:r>
      <w:r w:rsidR="001330D9">
        <w:t>do not control the code, and it i</w:t>
      </w:r>
      <w:r>
        <w:t>s best practice to never alter third-party code unless you’re making a pull request for the project maintainer.</w:t>
      </w:r>
    </w:p>
    <w:p w:rsidR="00E64418" w:rsidRDefault="004F4AF8" w:rsidP="00D9692F">
      <w:pPr>
        <w:ind w:firstLine="720"/>
        <w:jc w:val="both"/>
      </w:pPr>
      <w:r>
        <w:t xml:space="preserve">Many systems automatically update with programs like Composer or NPM. If you find a bug in the code, you’ll need to wait for an update, and if it’s open </w:t>
      </w:r>
      <w:r>
        <w:lastRenderedPageBreak/>
        <w:t>source, you may only have the option of publically disclosing the security issue. That puts your company at risk.</w:t>
      </w:r>
    </w:p>
    <w:p w:rsidR="00E64418" w:rsidRDefault="00E64418" w:rsidP="00D9692F">
      <w:pPr>
        <w:ind w:firstLine="720"/>
        <w:jc w:val="both"/>
      </w:pPr>
      <w:r>
        <w:t>SDKs also add code bloat that may slow down your integration process, create hard</w:t>
      </w:r>
      <w:r w:rsidR="009D2D19">
        <w:t>-to-</w:t>
      </w:r>
      <w:r>
        <w:t>find bugs, and often</w:t>
      </w:r>
      <w:r w:rsidR="006A5E89">
        <w:t xml:space="preserve"> makes your code harder to read, as each API relies on a different SDK.</w:t>
      </w:r>
    </w:p>
    <w:tbl>
      <w:tblPr>
        <w:tblStyle w:val="ListTable3-Accent5"/>
        <w:tblW w:w="0" w:type="auto"/>
        <w:tblLook w:val="04A0" w:firstRow="1" w:lastRow="0" w:firstColumn="1" w:lastColumn="0" w:noHBand="0" w:noVBand="1"/>
      </w:tblPr>
      <w:tblGrid>
        <w:gridCol w:w="3595"/>
        <w:gridCol w:w="360"/>
        <w:gridCol w:w="5395"/>
      </w:tblGrid>
      <w:tr w:rsidR="0032104B" w:rsidTr="003210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Pr>
          <w:p w:rsidR="0032104B" w:rsidRDefault="0032104B" w:rsidP="009D2D19">
            <w:pPr>
              <w:jc w:val="center"/>
            </w:pPr>
            <w:r>
              <w:t>Benefits</w:t>
            </w:r>
          </w:p>
        </w:tc>
        <w:tc>
          <w:tcPr>
            <w:tcW w:w="360" w:type="dxa"/>
          </w:tcPr>
          <w:p w:rsidR="0032104B" w:rsidRDefault="0032104B" w:rsidP="009D2D19">
            <w:pPr>
              <w:jc w:val="center"/>
              <w:cnfStyle w:val="100000000000" w:firstRow="1" w:lastRow="0" w:firstColumn="0" w:lastColumn="0" w:oddVBand="0" w:evenVBand="0" w:oddHBand="0" w:evenHBand="0" w:firstRowFirstColumn="0" w:firstRowLastColumn="0" w:lastRowFirstColumn="0" w:lastRowLastColumn="0"/>
            </w:pPr>
          </w:p>
        </w:tc>
        <w:tc>
          <w:tcPr>
            <w:tcW w:w="5395" w:type="dxa"/>
          </w:tcPr>
          <w:p w:rsidR="0032104B" w:rsidRDefault="0032104B" w:rsidP="009D2D19">
            <w:pPr>
              <w:jc w:val="center"/>
              <w:cnfStyle w:val="100000000000" w:firstRow="1" w:lastRow="0" w:firstColumn="0" w:lastColumn="0" w:oddVBand="0" w:evenVBand="0" w:oddHBand="0" w:evenHBand="0" w:firstRowFirstColumn="0" w:firstRowLastColumn="0" w:lastRowFirstColumn="0" w:lastRowLastColumn="0"/>
            </w:pPr>
            <w:r>
              <w:t>Drawbacks</w:t>
            </w:r>
          </w:p>
        </w:tc>
      </w:tr>
      <w:tr w:rsidR="0032104B" w:rsidTr="0032104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rPr>
                <w:rFonts w:asciiTheme="majorHAnsi" w:hAnsiTheme="majorHAnsi" w:cs="Arial"/>
                <w:b w:val="0"/>
                <w:szCs w:val="24"/>
              </w:rPr>
            </w:pPr>
            <w:r w:rsidRPr="00AC39AC">
              <w:rPr>
                <w:rFonts w:asciiTheme="majorHAnsi" w:hAnsiTheme="majorHAnsi" w:cs="Arial"/>
                <w:b w:val="0"/>
                <w:szCs w:val="24"/>
              </w:rPr>
              <w:t>Quick integration</w:t>
            </w:r>
          </w:p>
        </w:tc>
        <w:tc>
          <w:tcPr>
            <w:tcW w:w="360"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You don’t control the code</w:t>
            </w:r>
          </w:p>
        </w:tc>
      </w:tr>
      <w:tr w:rsidR="0032104B" w:rsidTr="0032104B">
        <w:trPr>
          <w:trHeight w:val="71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rPr>
                <w:rFonts w:asciiTheme="majorHAnsi" w:hAnsiTheme="majorHAnsi" w:cs="Arial"/>
                <w:b w:val="0"/>
                <w:szCs w:val="24"/>
              </w:rPr>
            </w:pPr>
            <w:r w:rsidRPr="00AC39AC">
              <w:rPr>
                <w:rFonts w:asciiTheme="majorHAnsi" w:hAnsiTheme="majorHAnsi" w:cs="Arial"/>
                <w:b w:val="0"/>
                <w:szCs w:val="24"/>
              </w:rPr>
              <w:t>Maintained by the company who made it</w:t>
            </w:r>
          </w:p>
        </w:tc>
        <w:tc>
          <w:tcPr>
            <w:tcW w:w="360"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It’s bad practice to modify the third-party code</w:t>
            </w:r>
          </w:p>
        </w:tc>
      </w:tr>
      <w:tr w:rsidR="0032104B" w:rsidTr="0032104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rPr>
                <w:rFonts w:asciiTheme="majorHAnsi" w:hAnsiTheme="majorHAnsi" w:cs="Arial"/>
                <w:b w:val="0"/>
                <w:szCs w:val="24"/>
              </w:rPr>
            </w:pPr>
            <w:r w:rsidRPr="00AC39AC">
              <w:rPr>
                <w:rFonts w:asciiTheme="majorHAnsi" w:hAnsiTheme="majorHAnsi" w:cs="Arial"/>
                <w:b w:val="0"/>
                <w:szCs w:val="24"/>
              </w:rPr>
              <w:t>Ready-made solution</w:t>
            </w:r>
          </w:p>
        </w:tc>
        <w:tc>
          <w:tcPr>
            <w:tcW w:w="360"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You need to wait for the project maintainer to create or add an update for any bugs</w:t>
            </w:r>
          </w:p>
        </w:tc>
      </w:tr>
      <w:tr w:rsidR="0032104B" w:rsidTr="0032104B">
        <w:trPr>
          <w:trHeight w:val="44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rPr>
                <w:rFonts w:asciiTheme="majorHAnsi" w:hAnsiTheme="majorHAnsi" w:cs="Arial"/>
                <w:szCs w:val="24"/>
              </w:rPr>
            </w:pPr>
            <w:r w:rsidRPr="00AC39AC">
              <w:rPr>
                <w:rFonts w:asciiTheme="majorHAnsi" w:hAnsiTheme="majorHAnsi" w:cs="Arial"/>
                <w:b w:val="0"/>
                <w:szCs w:val="24"/>
              </w:rPr>
              <w:t>Great for “toy” projects</w:t>
            </w:r>
          </w:p>
        </w:tc>
        <w:tc>
          <w:tcPr>
            <w:tcW w:w="360"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Security issues are public knowledge</w:t>
            </w:r>
          </w:p>
        </w:tc>
      </w:tr>
      <w:tr w:rsidR="0032104B" w:rsidTr="0032104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pStyle w:val="ListParagraph"/>
              <w:rPr>
                <w:rFonts w:asciiTheme="majorHAnsi" w:hAnsiTheme="majorHAnsi" w:cs="Arial"/>
                <w:b w:val="0"/>
                <w:szCs w:val="24"/>
              </w:rPr>
            </w:pPr>
          </w:p>
        </w:tc>
        <w:tc>
          <w:tcPr>
            <w:tcW w:w="360"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Adds more code-bloat with every new SDK</w:t>
            </w:r>
          </w:p>
        </w:tc>
      </w:tr>
      <w:tr w:rsidR="0032104B" w:rsidTr="0032104B">
        <w:trPr>
          <w:trHeight w:val="44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pStyle w:val="ListParagraph"/>
              <w:rPr>
                <w:rFonts w:asciiTheme="majorHAnsi" w:hAnsiTheme="majorHAnsi" w:cs="Arial"/>
                <w:b w:val="0"/>
                <w:szCs w:val="24"/>
              </w:rPr>
            </w:pPr>
          </w:p>
        </w:tc>
        <w:tc>
          <w:tcPr>
            <w:tcW w:w="360"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Opens up more possibilities for hard-to-find bugs</w:t>
            </w:r>
          </w:p>
        </w:tc>
      </w:tr>
      <w:tr w:rsidR="0032104B" w:rsidTr="0032104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pStyle w:val="ListParagraph"/>
              <w:rPr>
                <w:rFonts w:asciiTheme="majorHAnsi" w:hAnsiTheme="majorHAnsi" w:cs="Arial"/>
                <w:b w:val="0"/>
                <w:szCs w:val="24"/>
              </w:rPr>
            </w:pPr>
          </w:p>
        </w:tc>
        <w:tc>
          <w:tcPr>
            <w:tcW w:w="360"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Makes your code less readable</w:t>
            </w:r>
          </w:p>
        </w:tc>
      </w:tr>
      <w:tr w:rsidR="0032104B" w:rsidTr="0032104B">
        <w:trPr>
          <w:trHeight w:val="440"/>
        </w:trPr>
        <w:tc>
          <w:tcPr>
            <w:cnfStyle w:val="001000000000" w:firstRow="0" w:lastRow="0" w:firstColumn="1" w:lastColumn="0" w:oddVBand="0" w:evenVBand="0" w:oddHBand="0" w:evenHBand="0" w:firstRowFirstColumn="0" w:firstRowLastColumn="0" w:lastRowFirstColumn="0" w:lastRowLastColumn="0"/>
            <w:tcW w:w="3595" w:type="dxa"/>
          </w:tcPr>
          <w:p w:rsidR="0032104B" w:rsidRPr="00AC39AC" w:rsidRDefault="0032104B" w:rsidP="0032104B">
            <w:pPr>
              <w:rPr>
                <w:rFonts w:asciiTheme="majorHAnsi" w:hAnsiTheme="majorHAnsi" w:cs="Arial"/>
                <w:szCs w:val="24"/>
              </w:rPr>
            </w:pPr>
          </w:p>
        </w:tc>
        <w:tc>
          <w:tcPr>
            <w:tcW w:w="360"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p>
        </w:tc>
        <w:tc>
          <w:tcPr>
            <w:tcW w:w="5395" w:type="dxa"/>
          </w:tcPr>
          <w:p w:rsidR="0032104B" w:rsidRPr="00AC39AC" w:rsidRDefault="0032104B" w:rsidP="0032104B">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Cs w:val="24"/>
              </w:rPr>
            </w:pPr>
            <w:r w:rsidRPr="00AC39AC">
              <w:rPr>
                <w:rFonts w:asciiTheme="majorHAnsi" w:hAnsiTheme="majorHAnsi" w:cs="Arial"/>
                <w:szCs w:val="24"/>
              </w:rPr>
              <w:t>Poor choice for serious projects</w:t>
            </w:r>
          </w:p>
        </w:tc>
      </w:tr>
    </w:tbl>
    <w:p w:rsidR="00873354" w:rsidRDefault="00873354" w:rsidP="009D2D19">
      <w:pPr>
        <w:ind w:firstLine="720"/>
        <w:jc w:val="both"/>
      </w:pPr>
    </w:p>
    <w:p w:rsidR="009D2D19" w:rsidRDefault="00776F7B" w:rsidP="009D2D19">
      <w:pPr>
        <w:ind w:firstLine="720"/>
        <w:jc w:val="both"/>
      </w:pPr>
      <w:r>
        <w:t xml:space="preserve">Overall, SDKs are useful for integrating one API on a smaller project, if you even decide to use one at all. For larger projects, and especially company software, </w:t>
      </w:r>
      <w:r w:rsidR="00391CDB">
        <w:t>SDKs provide too many drawbacks, and too few benefits.</w:t>
      </w:r>
    </w:p>
    <w:p w:rsidR="00592316" w:rsidRDefault="00B6222D" w:rsidP="00D9692F">
      <w:pPr>
        <w:jc w:val="both"/>
      </w:pPr>
      <w:r>
        <w:tab/>
      </w:r>
      <w:r w:rsidRPr="00B6222D">
        <w:rPr>
          <w:u w:val="single"/>
        </w:rPr>
        <w:t>Option 2.</w:t>
      </w:r>
      <w:r>
        <w:t xml:space="preserve"> </w:t>
      </w:r>
      <w:r w:rsidRPr="00B6222D">
        <w:rPr>
          <w:b/>
        </w:rPr>
        <w:t>Use an API modeling language</w:t>
      </w:r>
      <w:r>
        <w:t xml:space="preserve"> </w:t>
      </w:r>
      <w:r w:rsidR="0092683E">
        <w:t>–</w:t>
      </w:r>
      <w:r>
        <w:t xml:space="preserve"> </w:t>
      </w:r>
      <w:r w:rsidR="0092683E">
        <w:t xml:space="preserve">Popular modeling languages such as RAML </w:t>
      </w:r>
      <w:r w:rsidR="0092683E" w:rsidRPr="00726352">
        <w:rPr>
          <w:rStyle w:val="SubtleReference"/>
          <w:sz w:val="20"/>
          <w:szCs w:val="20"/>
        </w:rPr>
        <w:t>[11]</w:t>
      </w:r>
      <w:r w:rsidR="0092683E">
        <w:t xml:space="preserve"> and Swagger </w:t>
      </w:r>
      <w:r w:rsidR="0092683E" w:rsidRPr="00726352">
        <w:rPr>
          <w:rStyle w:val="SubtleReference"/>
          <w:sz w:val="20"/>
          <w:szCs w:val="20"/>
        </w:rPr>
        <w:t>[12]</w:t>
      </w:r>
      <w:r w:rsidR="0092683E">
        <w:t xml:space="preserve"> offer a way to “sketch-out” your target API.</w:t>
      </w:r>
      <w:r w:rsidR="00E64418">
        <w:t xml:space="preserve"> </w:t>
      </w:r>
      <w:r w:rsidR="0083595F">
        <w:t xml:space="preserve">RAML uses the YAML format, while JSON allows for YAML and JSON formats. If you choose the RAML format, you won’t look like a RAML YAML ding-dong. I should know. I used it when I developed the Bit API Hub API </w:t>
      </w:r>
      <w:r w:rsidR="00726352">
        <w:t xml:space="preserve">Optimization </w:t>
      </w:r>
      <w:r w:rsidR="007D61D1">
        <w:t>Engine!</w:t>
      </w:r>
    </w:p>
    <w:p w:rsidR="005359E4" w:rsidRDefault="00592316" w:rsidP="00D9692F">
      <w:pPr>
        <w:jc w:val="both"/>
      </w:pPr>
      <w:r>
        <w:tab/>
        <w:t xml:space="preserve">The only drawback to using a modeling language is the initial time investment in </w:t>
      </w:r>
      <w:r w:rsidR="00160D0A">
        <w:t>developing</w:t>
      </w:r>
      <w:r>
        <w:t xml:space="preserve"> a way to consume the modeled data. The Bit API Hub API </w:t>
      </w:r>
      <w:r w:rsidR="005F20B6">
        <w:t xml:space="preserve">Optimization </w:t>
      </w:r>
      <w:r>
        <w:t>Engine is one such option</w:t>
      </w:r>
      <w:r w:rsidR="00001381">
        <w:t xml:space="preserve"> that already implements RAML to make short work of API integrations</w:t>
      </w:r>
      <w:r>
        <w:t>.</w:t>
      </w:r>
      <w:r w:rsidR="009B0A79">
        <w:t xml:space="preserve"> Later in the book we’ll explore an example of a RAML document.</w:t>
      </w:r>
    </w:p>
    <w:p w:rsidR="005359E4" w:rsidRDefault="005359E4" w:rsidP="00D9692F">
      <w:pPr>
        <w:jc w:val="both"/>
      </w:pPr>
    </w:p>
    <w:tbl>
      <w:tblPr>
        <w:tblStyle w:val="ListTable3-Accent5"/>
        <w:tblW w:w="0" w:type="auto"/>
        <w:tblLook w:val="04A0" w:firstRow="1" w:lastRow="0" w:firstColumn="1" w:lastColumn="0" w:noHBand="0" w:noVBand="1"/>
      </w:tblPr>
      <w:tblGrid>
        <w:gridCol w:w="4675"/>
        <w:gridCol w:w="4675"/>
      </w:tblGrid>
      <w:tr w:rsidR="005359E4" w:rsidTr="005359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5359E4" w:rsidRDefault="005359E4" w:rsidP="005359E4">
            <w:pPr>
              <w:jc w:val="center"/>
            </w:pPr>
            <w:r>
              <w:lastRenderedPageBreak/>
              <w:t>Benefits</w:t>
            </w:r>
          </w:p>
        </w:tc>
        <w:tc>
          <w:tcPr>
            <w:tcW w:w="4675" w:type="dxa"/>
          </w:tcPr>
          <w:p w:rsidR="005359E4" w:rsidRDefault="005359E4" w:rsidP="005359E4">
            <w:pPr>
              <w:jc w:val="center"/>
              <w:cnfStyle w:val="100000000000" w:firstRow="1" w:lastRow="0" w:firstColumn="0" w:lastColumn="0" w:oddVBand="0" w:evenVBand="0" w:oddHBand="0" w:evenHBand="0" w:firstRowFirstColumn="0" w:firstRowLastColumn="0" w:lastRowFirstColumn="0" w:lastRowLastColumn="0"/>
            </w:pPr>
            <w:r>
              <w:t>Drawbacks</w:t>
            </w:r>
          </w:p>
        </w:tc>
      </w:tr>
      <w:tr w:rsidR="005359E4" w:rsidTr="000A5034">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4675" w:type="dxa"/>
          </w:tcPr>
          <w:p w:rsidR="005359E4" w:rsidRPr="009010F7" w:rsidRDefault="009010F7" w:rsidP="00C743B1">
            <w:pPr>
              <w:rPr>
                <w:b w:val="0"/>
              </w:rPr>
            </w:pPr>
            <w:r w:rsidRPr="009010F7">
              <w:rPr>
                <w:b w:val="0"/>
              </w:rPr>
              <w:t xml:space="preserve">You control the </w:t>
            </w:r>
            <w:r w:rsidR="00AC39AC">
              <w:rPr>
                <w:b w:val="0"/>
              </w:rPr>
              <w:t>code</w:t>
            </w:r>
          </w:p>
        </w:tc>
        <w:tc>
          <w:tcPr>
            <w:tcW w:w="4675" w:type="dxa"/>
          </w:tcPr>
          <w:p w:rsidR="005359E4" w:rsidRDefault="009010F7" w:rsidP="00C743B1">
            <w:pPr>
              <w:cnfStyle w:val="000000100000" w:firstRow="0" w:lastRow="0" w:firstColumn="0" w:lastColumn="0" w:oddVBand="0" w:evenVBand="0" w:oddHBand="1" w:evenHBand="0" w:firstRowFirstColumn="0" w:firstRowLastColumn="0" w:lastRowFirstColumn="0" w:lastRowLastColumn="0"/>
            </w:pPr>
            <w:r>
              <w:t>Lengthy initial time investment (1-3 weeks to implement)</w:t>
            </w:r>
          </w:p>
        </w:tc>
      </w:tr>
      <w:tr w:rsidR="005359E4" w:rsidTr="000A5034">
        <w:trPr>
          <w:trHeight w:val="710"/>
        </w:trPr>
        <w:tc>
          <w:tcPr>
            <w:cnfStyle w:val="001000000000" w:firstRow="0" w:lastRow="0" w:firstColumn="1" w:lastColumn="0" w:oddVBand="0" w:evenVBand="0" w:oddHBand="0" w:evenHBand="0" w:firstRowFirstColumn="0" w:firstRowLastColumn="0" w:lastRowFirstColumn="0" w:lastRowLastColumn="0"/>
            <w:tcW w:w="4675" w:type="dxa"/>
          </w:tcPr>
          <w:p w:rsidR="005359E4" w:rsidRPr="009010F7" w:rsidRDefault="00AC39AC" w:rsidP="00C743B1">
            <w:pPr>
              <w:rPr>
                <w:b w:val="0"/>
              </w:rPr>
            </w:pPr>
            <w:r>
              <w:rPr>
                <w:b w:val="0"/>
              </w:rPr>
              <w:t>You can fix any bugs</w:t>
            </w:r>
          </w:p>
        </w:tc>
        <w:tc>
          <w:tcPr>
            <w:tcW w:w="4675" w:type="dxa"/>
          </w:tcPr>
          <w:p w:rsidR="005359E4" w:rsidRDefault="009010F7" w:rsidP="00C743B1">
            <w:pPr>
              <w:cnfStyle w:val="000000000000" w:firstRow="0" w:lastRow="0" w:firstColumn="0" w:lastColumn="0" w:oddVBand="0" w:evenVBand="0" w:oddHBand="0" w:evenHBand="0" w:firstRowFirstColumn="0" w:firstRowLastColumn="0" w:lastRowFirstColumn="0" w:lastRowLastColumn="0"/>
            </w:pPr>
            <w:r>
              <w:t>You need to write the schema for each API and call you plan to use</w:t>
            </w:r>
          </w:p>
        </w:tc>
      </w:tr>
      <w:tr w:rsidR="005359E4" w:rsidTr="000A503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rsidR="005359E4" w:rsidRPr="009010F7" w:rsidRDefault="00AC39AC" w:rsidP="00C743B1">
            <w:pPr>
              <w:rPr>
                <w:b w:val="0"/>
              </w:rPr>
            </w:pPr>
            <w:r>
              <w:rPr>
                <w:b w:val="0"/>
              </w:rPr>
              <w:t>More flexible than an SDK</w:t>
            </w:r>
          </w:p>
        </w:tc>
        <w:tc>
          <w:tcPr>
            <w:tcW w:w="4675" w:type="dxa"/>
          </w:tcPr>
          <w:p w:rsidR="005359E4" w:rsidRDefault="00C743B1" w:rsidP="00C743B1">
            <w:pPr>
              <w:cnfStyle w:val="000000100000" w:firstRow="0" w:lastRow="0" w:firstColumn="0" w:lastColumn="0" w:oddVBand="0" w:evenVBand="0" w:oddHBand="1" w:evenHBand="0" w:firstRowFirstColumn="0" w:firstRowLastColumn="0" w:lastRowFirstColumn="0" w:lastRowLastColumn="0"/>
            </w:pPr>
            <w:r>
              <w:t>Poor choice for “toy” projects</w:t>
            </w:r>
          </w:p>
        </w:tc>
      </w:tr>
      <w:tr w:rsidR="00AC39AC" w:rsidTr="000A5034">
        <w:trPr>
          <w:trHeight w:val="710"/>
        </w:trPr>
        <w:tc>
          <w:tcPr>
            <w:cnfStyle w:val="001000000000" w:firstRow="0" w:lastRow="0" w:firstColumn="1" w:lastColumn="0" w:oddVBand="0" w:evenVBand="0" w:oddHBand="0" w:evenHBand="0" w:firstRowFirstColumn="0" w:firstRowLastColumn="0" w:lastRowFirstColumn="0" w:lastRowLastColumn="0"/>
            <w:tcW w:w="4675" w:type="dxa"/>
          </w:tcPr>
          <w:p w:rsidR="00AC39AC" w:rsidRDefault="00C743B1" w:rsidP="00C743B1">
            <w:pPr>
              <w:rPr>
                <w:b w:val="0"/>
              </w:rPr>
            </w:pPr>
            <w:r>
              <w:rPr>
                <w:b w:val="0"/>
              </w:rPr>
              <w:t>No public knowledge of your security flaws</w:t>
            </w:r>
          </w:p>
        </w:tc>
        <w:tc>
          <w:tcPr>
            <w:tcW w:w="4675" w:type="dxa"/>
          </w:tcPr>
          <w:p w:rsidR="00AC39AC" w:rsidRDefault="00AC39AC" w:rsidP="00C743B1">
            <w:pPr>
              <w:cnfStyle w:val="000000000000" w:firstRow="0" w:lastRow="0" w:firstColumn="0" w:lastColumn="0" w:oddVBand="0" w:evenVBand="0" w:oddHBand="0" w:evenHBand="0" w:firstRowFirstColumn="0" w:firstRowLastColumn="0" w:lastRowFirstColumn="0" w:lastRowLastColumn="0"/>
            </w:pPr>
          </w:p>
        </w:tc>
      </w:tr>
      <w:tr w:rsidR="00AC39AC" w:rsidTr="000A503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rsidR="00AC39AC" w:rsidRDefault="00C743B1" w:rsidP="00C743B1">
            <w:pPr>
              <w:rPr>
                <w:b w:val="0"/>
              </w:rPr>
            </w:pPr>
            <w:r>
              <w:rPr>
                <w:b w:val="0"/>
              </w:rPr>
              <w:t>No code bloat</w:t>
            </w:r>
          </w:p>
        </w:tc>
        <w:tc>
          <w:tcPr>
            <w:tcW w:w="4675" w:type="dxa"/>
          </w:tcPr>
          <w:p w:rsidR="00AC39AC" w:rsidRDefault="00AC39AC" w:rsidP="00C743B1">
            <w:pPr>
              <w:cnfStyle w:val="000000100000" w:firstRow="0" w:lastRow="0" w:firstColumn="0" w:lastColumn="0" w:oddVBand="0" w:evenVBand="0" w:oddHBand="1" w:evenHBand="0" w:firstRowFirstColumn="0" w:firstRowLastColumn="0" w:lastRowFirstColumn="0" w:lastRowLastColumn="0"/>
            </w:pPr>
          </w:p>
        </w:tc>
      </w:tr>
      <w:tr w:rsidR="00AC39AC" w:rsidTr="000A5034">
        <w:trPr>
          <w:trHeight w:val="440"/>
        </w:trPr>
        <w:tc>
          <w:tcPr>
            <w:cnfStyle w:val="001000000000" w:firstRow="0" w:lastRow="0" w:firstColumn="1" w:lastColumn="0" w:oddVBand="0" w:evenVBand="0" w:oddHBand="0" w:evenHBand="0" w:firstRowFirstColumn="0" w:firstRowLastColumn="0" w:lastRowFirstColumn="0" w:lastRowLastColumn="0"/>
            <w:tcW w:w="4675" w:type="dxa"/>
          </w:tcPr>
          <w:p w:rsidR="00AC39AC" w:rsidRDefault="00C743B1" w:rsidP="00C743B1">
            <w:pPr>
              <w:rPr>
                <w:b w:val="0"/>
              </w:rPr>
            </w:pPr>
            <w:r>
              <w:rPr>
                <w:b w:val="0"/>
              </w:rPr>
              <w:t>Keeps your code uniform</w:t>
            </w:r>
          </w:p>
        </w:tc>
        <w:tc>
          <w:tcPr>
            <w:tcW w:w="4675" w:type="dxa"/>
          </w:tcPr>
          <w:p w:rsidR="00AC39AC" w:rsidRDefault="00AC39AC" w:rsidP="00C743B1">
            <w:pPr>
              <w:cnfStyle w:val="000000000000" w:firstRow="0" w:lastRow="0" w:firstColumn="0" w:lastColumn="0" w:oddVBand="0" w:evenVBand="0" w:oddHBand="0" w:evenHBand="0" w:firstRowFirstColumn="0" w:firstRowLastColumn="0" w:lastRowFirstColumn="0" w:lastRowLastColumn="0"/>
            </w:pPr>
          </w:p>
        </w:tc>
      </w:tr>
      <w:tr w:rsidR="00C743B1" w:rsidTr="000A503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675" w:type="dxa"/>
          </w:tcPr>
          <w:p w:rsidR="00C743B1" w:rsidRDefault="00C743B1" w:rsidP="00C743B1">
            <w:pPr>
              <w:rPr>
                <w:b w:val="0"/>
              </w:rPr>
            </w:pPr>
            <w:r>
              <w:rPr>
                <w:b w:val="0"/>
              </w:rPr>
              <w:t>Excellent choice for serious projects!</w:t>
            </w:r>
          </w:p>
        </w:tc>
        <w:tc>
          <w:tcPr>
            <w:tcW w:w="4675" w:type="dxa"/>
          </w:tcPr>
          <w:p w:rsidR="00C743B1" w:rsidRDefault="00C743B1" w:rsidP="00C743B1">
            <w:pPr>
              <w:cnfStyle w:val="000000100000" w:firstRow="0" w:lastRow="0" w:firstColumn="0" w:lastColumn="0" w:oddVBand="0" w:evenVBand="0" w:oddHBand="1" w:evenHBand="0" w:firstRowFirstColumn="0" w:firstRowLastColumn="0" w:lastRowFirstColumn="0" w:lastRowLastColumn="0"/>
            </w:pPr>
          </w:p>
        </w:tc>
      </w:tr>
    </w:tbl>
    <w:p w:rsidR="008255EF" w:rsidRDefault="008255EF" w:rsidP="00D9692F">
      <w:pPr>
        <w:jc w:val="both"/>
      </w:pPr>
    </w:p>
    <w:p w:rsidR="00E43321" w:rsidRDefault="008255EF" w:rsidP="00D9692F">
      <w:pPr>
        <w:jc w:val="both"/>
      </w:pPr>
      <w:r>
        <w:tab/>
        <w:t>When you’re building mission-critical software, don’t leave things to chance with an SDK. Once you’ve integrated a proper call processing server that uses the modeling language of your choice, all software in your cloud should use the call processing server. That will keep all of your projects standardized for easy maintenance.</w:t>
      </w:r>
      <w:r w:rsidR="00642BCB">
        <w:br w:type="page"/>
      </w:r>
    </w:p>
    <w:p w:rsidR="00642BCB" w:rsidRDefault="00D20675" w:rsidP="00642BCB">
      <w:pPr>
        <w:pStyle w:val="Heading1"/>
        <w:jc w:val="center"/>
      </w:pPr>
      <w:r>
        <w:lastRenderedPageBreak/>
        <w:t xml:space="preserve">Chapter 2: </w:t>
      </w:r>
      <w:r w:rsidR="00642BCB">
        <w:t>The Traditional SDLC</w:t>
      </w:r>
    </w:p>
    <w:p w:rsidR="00642BCB" w:rsidRDefault="00642BCB" w:rsidP="00642BCB">
      <w:pPr>
        <w:pStyle w:val="Heading1"/>
        <w:jc w:val="center"/>
        <w:rPr>
          <w:rStyle w:val="SubtleReference"/>
        </w:rPr>
      </w:pPr>
      <w:r w:rsidRPr="00642BCB">
        <w:rPr>
          <w:rStyle w:val="SubtleReference"/>
        </w:rPr>
        <w:t>Teamwork</w:t>
      </w:r>
    </w:p>
    <w:p w:rsidR="00C417B3" w:rsidRDefault="00C417B3" w:rsidP="00D6134A">
      <w:pPr>
        <w:ind w:firstLine="720"/>
      </w:pPr>
    </w:p>
    <w:p w:rsidR="00555A7C" w:rsidRDefault="00D6134A" w:rsidP="00D9692F">
      <w:pPr>
        <w:ind w:firstLine="720"/>
        <w:jc w:val="both"/>
      </w:pPr>
      <w:r>
        <w:t>Development teams</w:t>
      </w:r>
      <w:r w:rsidR="00C417B3">
        <w:t xml:space="preserve"> spend </w:t>
      </w:r>
      <w:r w:rsidR="00403A45">
        <w:t>too much</w:t>
      </w:r>
      <w:r w:rsidR="00C417B3">
        <w:t xml:space="preserve"> time on API infrastructure</w:t>
      </w:r>
      <w:r w:rsidR="00D57265">
        <w:t xml:space="preserve">. </w:t>
      </w:r>
      <w:r w:rsidR="000131DC">
        <w:t>To integrate a new API, the project manager often approves the new integration, as new integrations add an element of risk to the company. Some</w:t>
      </w:r>
      <w:r w:rsidR="00555A7C">
        <w:t>one then installs the SDK, and the integration work commences.</w:t>
      </w:r>
    </w:p>
    <w:p w:rsidR="00555A7C" w:rsidRDefault="00555A7C" w:rsidP="00D9692F">
      <w:pPr>
        <w:ind w:firstLine="720"/>
        <w:jc w:val="both"/>
      </w:pPr>
      <w:r>
        <w:t>In the previous chapter I discussed the folly of using an SDK, so I won’t repeat myself. There still remains one issue; the issue of the learning curve. Whenever new software pops up for the team to use, the whole team needs to understand how to use it. Maybe one SDK uses an OOP approach, whereas another uses a functional programming approach. Perhaps one needs a configuration object, while another uses a configuration array, and still another uses a parameter for each configuration option.</w:t>
      </w:r>
    </w:p>
    <w:p w:rsidR="00F366CD" w:rsidRDefault="00555A7C" w:rsidP="00D9692F">
      <w:pPr>
        <w:ind w:firstLine="720"/>
        <w:jc w:val="both"/>
      </w:pPr>
      <w:r>
        <w:t>The learning curve can be tremendous, not to mention ugly which leaves your implementations open for bugs. To solve this problem, you need to standardize the way you integrate APIs so</w:t>
      </w:r>
      <w:r w:rsidR="00B7283D">
        <w:t xml:space="preserve"> that your team integrates each API the same way.</w:t>
      </w:r>
    </w:p>
    <w:p w:rsidR="00A04AAE" w:rsidRDefault="00B83948" w:rsidP="00A04AAE">
      <w:pPr>
        <w:ind w:firstLine="720"/>
        <w:jc w:val="both"/>
      </w:pPr>
      <w:r>
        <w:t xml:space="preserve">The issue of ugly, unwieldy, non-standardized code that can easily become bug ridden is </w:t>
      </w:r>
      <w:r w:rsidR="00917A29">
        <w:t>quite the problem, not to mention the fact that it isn’t optimized in the slightest.</w:t>
      </w:r>
    </w:p>
    <w:p w:rsidR="00A04AAE" w:rsidRDefault="00A04AAE" w:rsidP="00A04AAE">
      <w:pPr>
        <w:jc w:val="both"/>
        <w:rPr>
          <w:b/>
        </w:rPr>
      </w:pPr>
    </w:p>
    <w:p w:rsidR="00D20675" w:rsidRPr="00A04AAE" w:rsidRDefault="00A04AAE" w:rsidP="00A04AAE">
      <w:pPr>
        <w:jc w:val="both"/>
        <w:rPr>
          <w:rStyle w:val="SubtleReference"/>
          <w:b/>
        </w:rPr>
      </w:pPr>
      <w:r w:rsidRPr="00A04AAE">
        <w:rPr>
          <w:b/>
        </w:rPr>
        <w:t>Ugly code sucks. Standardize it!</w:t>
      </w:r>
      <w:r w:rsidR="00000FCC" w:rsidRPr="00A04AAE">
        <w:rPr>
          <w:rStyle w:val="SubtleReference"/>
          <w:b/>
        </w:rPr>
        <w:br w:type="page"/>
      </w:r>
    </w:p>
    <w:p w:rsidR="00D20675" w:rsidRDefault="00D20675" w:rsidP="00D20675">
      <w:pPr>
        <w:jc w:val="center"/>
        <w:rPr>
          <w:rStyle w:val="SubtleReference"/>
        </w:rPr>
      </w:pPr>
    </w:p>
    <w:p w:rsidR="00D20675" w:rsidRDefault="00D20675" w:rsidP="00D20675">
      <w:pPr>
        <w:jc w:val="center"/>
        <w:rPr>
          <w:rStyle w:val="SubtleReference"/>
        </w:rPr>
      </w:pPr>
    </w:p>
    <w:p w:rsidR="00D20675" w:rsidRDefault="00D20675" w:rsidP="00D20675">
      <w:pPr>
        <w:jc w:val="center"/>
        <w:rPr>
          <w:rStyle w:val="SubtleReference"/>
        </w:rPr>
      </w:pPr>
    </w:p>
    <w:p w:rsidR="00D20675" w:rsidRDefault="00D20675" w:rsidP="00D20675">
      <w:pPr>
        <w:jc w:val="center"/>
        <w:rPr>
          <w:rStyle w:val="SubtleReference"/>
        </w:rPr>
      </w:pPr>
    </w:p>
    <w:p w:rsidR="00D20675" w:rsidRDefault="00D20675" w:rsidP="00D20675">
      <w:pPr>
        <w:jc w:val="center"/>
        <w:rPr>
          <w:rStyle w:val="SubtleReference"/>
        </w:rPr>
      </w:pPr>
    </w:p>
    <w:p w:rsidR="00D20675" w:rsidRDefault="00D20675" w:rsidP="00D20675">
      <w:pPr>
        <w:jc w:val="center"/>
        <w:rPr>
          <w:rStyle w:val="SubtleReference"/>
        </w:rPr>
      </w:pPr>
    </w:p>
    <w:p w:rsidR="00D20675" w:rsidRDefault="00D20675" w:rsidP="00D20675">
      <w:pPr>
        <w:jc w:val="center"/>
        <w:rPr>
          <w:rStyle w:val="TitleChar"/>
        </w:rPr>
      </w:pPr>
      <w:r w:rsidRPr="00D20675">
        <w:rPr>
          <w:rStyle w:val="TitleChar"/>
        </w:rPr>
        <w:t>Part 3:</w:t>
      </w:r>
    </w:p>
    <w:p w:rsidR="00D20675" w:rsidRDefault="00D20675" w:rsidP="00D20675">
      <w:pPr>
        <w:ind w:firstLine="720"/>
        <w:jc w:val="center"/>
        <w:rPr>
          <w:rStyle w:val="TitleChar"/>
        </w:rPr>
      </w:pPr>
    </w:p>
    <w:p w:rsidR="00D20675" w:rsidRDefault="00D20675" w:rsidP="00D20675">
      <w:pPr>
        <w:jc w:val="center"/>
        <w:rPr>
          <w:rStyle w:val="TitleChar"/>
        </w:rPr>
      </w:pPr>
      <w:r>
        <w:rPr>
          <w:rStyle w:val="TitleChar"/>
        </w:rPr>
        <w:t>Top 10 Mandatory Optimizations</w:t>
      </w:r>
    </w:p>
    <w:p w:rsidR="00D20675" w:rsidRDefault="00D20675">
      <w:pPr>
        <w:rPr>
          <w:rStyle w:val="TitleChar"/>
        </w:rPr>
      </w:pPr>
      <w:r>
        <w:rPr>
          <w:rStyle w:val="TitleChar"/>
        </w:rPr>
        <w:br w:type="page"/>
      </w:r>
    </w:p>
    <w:p w:rsidR="00D60D7F" w:rsidRDefault="00D60D7F" w:rsidP="00D60D7F">
      <w:pPr>
        <w:jc w:val="center"/>
        <w:rPr>
          <w:rStyle w:val="SubtleReference"/>
          <w:smallCaps w:val="0"/>
          <w:color w:val="B01513" w:themeColor="accent1"/>
          <w:u w:val="none"/>
        </w:rPr>
      </w:pPr>
      <w:r>
        <w:rPr>
          <w:rStyle w:val="SubtleReference"/>
          <w:smallCaps w:val="0"/>
          <w:color w:val="B01513" w:themeColor="accent1"/>
          <w:u w:val="none"/>
        </w:rPr>
        <w:lastRenderedPageBreak/>
        <w:t>Chapter1: Prelude</w:t>
      </w:r>
    </w:p>
    <w:p w:rsidR="00E85944" w:rsidRDefault="00D60D7F" w:rsidP="00E85944">
      <w:pPr>
        <w:ind w:firstLine="720"/>
      </w:pPr>
      <w:r>
        <w:t>Before we examine the 10 mandatory optimiz</w:t>
      </w:r>
      <w:r w:rsidR="00142C2F">
        <w:t>ations for working with APIs</w:t>
      </w:r>
      <w:r>
        <w:t>, I wish to first introduce you to Chastity Sam, and the 11 princip</w:t>
      </w:r>
      <w:r w:rsidR="00E02D35">
        <w:t>le</w:t>
      </w:r>
      <w:r>
        <w:t>s of optimized web development. These 11 principl</w:t>
      </w:r>
      <w:r w:rsidR="00E02D35">
        <w:t>e</w:t>
      </w:r>
      <w:r>
        <w:t xml:space="preserve">s are the basis of all high quality </w:t>
      </w:r>
      <w:r w:rsidR="0052030B">
        <w:t>software optimizations</w:t>
      </w:r>
      <w:r>
        <w:t>.</w:t>
      </w:r>
      <w:r w:rsidR="004A433E">
        <w:t xml:space="preserve"> I’ll reference many of them in the upcoming chapters, so be sure to fully understand them.</w:t>
      </w:r>
      <w:r w:rsidR="00E85944">
        <w:t xml:space="preserve"> </w:t>
      </w:r>
    </w:p>
    <w:p w:rsidR="004A433E" w:rsidRPr="00B05FAC" w:rsidRDefault="004A433E" w:rsidP="004A433E">
      <w:pPr>
        <w:rPr>
          <w:b/>
        </w:rPr>
      </w:pPr>
      <w:r w:rsidRPr="00B05FAC">
        <w:rPr>
          <w:b/>
        </w:rPr>
        <w:t>Chastity Sam</w:t>
      </w:r>
    </w:p>
    <w:p w:rsidR="00D3347B" w:rsidRPr="00D3347B" w:rsidRDefault="004A433E"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sidRPr="004A433E">
        <w:rPr>
          <w:rStyle w:val="SubtleReference"/>
          <w:b/>
          <w:smallCaps w:val="0"/>
          <w:color w:val="B01513" w:themeColor="accent1"/>
          <w:sz w:val="28"/>
          <w:szCs w:val="28"/>
          <w:u w:val="none"/>
        </w:rPr>
        <w:t>C</w:t>
      </w:r>
      <w:r w:rsidRPr="004A433E">
        <w:rPr>
          <w:rStyle w:val="SubtleReference"/>
          <w:smallCaps w:val="0"/>
          <w:color w:val="auto"/>
          <w:u w:val="none"/>
        </w:rPr>
        <w:t xml:space="preserve">reate </w:t>
      </w:r>
      <w:r>
        <w:rPr>
          <w:rStyle w:val="SubtleReference"/>
          <w:smallCaps w:val="0"/>
          <w:color w:val="auto"/>
          <w:u w:val="none"/>
        </w:rPr>
        <w:t>a diagram of your project – Before you dive right into programming, be sure to know what you intend to program. UML, the Unified Modeling Language, is a language agnostic way to graphically display what you intend to invent.</w:t>
      </w:r>
    </w:p>
    <w:p w:rsidR="00D3347B" w:rsidRDefault="00D3347B" w:rsidP="00D3347B">
      <w:pPr>
        <w:pStyle w:val="ListParagraph"/>
        <w:rPr>
          <w:rStyle w:val="SubtleReference"/>
          <w:b/>
          <w:smallCaps w:val="0"/>
          <w:color w:val="B01513" w:themeColor="accent1"/>
          <w:sz w:val="28"/>
          <w:szCs w:val="28"/>
          <w:u w:val="none"/>
        </w:rPr>
      </w:pPr>
    </w:p>
    <w:p w:rsidR="007969D0" w:rsidRDefault="00D3347B" w:rsidP="007969D0">
      <w:pPr>
        <w:pStyle w:val="ListParagraph"/>
        <w:rPr>
          <w:rStyle w:val="SubtleReference"/>
          <w:smallCaps w:val="0"/>
          <w:color w:val="auto"/>
          <w:u w:val="none"/>
        </w:rPr>
      </w:pPr>
      <w:r>
        <w:rPr>
          <w:rStyle w:val="SubtleReference"/>
          <w:smallCaps w:val="0"/>
          <w:color w:val="auto"/>
          <w:u w:val="none"/>
        </w:rPr>
        <w:t>Draw UML diagrams for free on Gliffy.com. It’s the simplest way to design your project in hours, instead of wasting months building and rebuilding your software.</w:t>
      </w:r>
      <w:r w:rsidR="00D45E16">
        <w:rPr>
          <w:rStyle w:val="SubtleReference"/>
          <w:smallCaps w:val="0"/>
          <w:color w:val="auto"/>
          <w:u w:val="none"/>
        </w:rPr>
        <w:t xml:space="preserve"> </w:t>
      </w:r>
      <w:r w:rsidR="00D45E16" w:rsidRPr="00D45E16">
        <w:rPr>
          <w:rStyle w:val="SubtleReference"/>
          <w:b/>
          <w:smallCaps w:val="0"/>
          <w:color w:val="auto"/>
          <w:u w:val="none"/>
        </w:rPr>
        <w:t>Plan before you build.</w:t>
      </w:r>
    </w:p>
    <w:p w:rsidR="007969D0" w:rsidRPr="007969D0" w:rsidRDefault="007969D0" w:rsidP="007969D0">
      <w:pPr>
        <w:pStyle w:val="ListParagraph"/>
        <w:rPr>
          <w:rStyle w:val="SubtleReference"/>
          <w:smallCaps w:val="0"/>
          <w:color w:val="auto"/>
          <w:u w:val="none"/>
        </w:rPr>
      </w:pPr>
    </w:p>
    <w:p w:rsidR="007969D0" w:rsidRPr="007969D0" w:rsidRDefault="004A433E" w:rsidP="007969D0">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H</w:t>
      </w:r>
      <w:r w:rsidRPr="004A433E">
        <w:rPr>
          <w:rStyle w:val="SubtleReference"/>
          <w:smallCaps w:val="0"/>
          <w:color w:val="auto"/>
          <w:szCs w:val="24"/>
          <w:u w:val="none"/>
        </w:rPr>
        <w:t>a</w:t>
      </w:r>
      <w:r w:rsidRPr="004A433E">
        <w:rPr>
          <w:rStyle w:val="SubtleReference"/>
          <w:smallCaps w:val="0"/>
          <w:color w:val="auto"/>
          <w:u w:val="none"/>
        </w:rPr>
        <w:t>ve</w:t>
      </w:r>
      <w:r w:rsidR="007969D0">
        <w:rPr>
          <w:rStyle w:val="SubtleReference"/>
          <w:smallCaps w:val="0"/>
          <w:color w:val="auto"/>
          <w:u w:val="none"/>
        </w:rPr>
        <w:t>,</w:t>
      </w:r>
      <w:r>
        <w:rPr>
          <w:rStyle w:val="SubtleReference"/>
          <w:smallCaps w:val="0"/>
          <w:color w:val="auto"/>
          <w:u w:val="none"/>
        </w:rPr>
        <w:t xml:space="preserve"> and use</w:t>
      </w:r>
      <w:r w:rsidR="007969D0">
        <w:rPr>
          <w:rStyle w:val="SubtleReference"/>
          <w:smallCaps w:val="0"/>
          <w:color w:val="auto"/>
          <w:u w:val="none"/>
        </w:rPr>
        <w:t>,</w:t>
      </w:r>
      <w:r>
        <w:rPr>
          <w:rStyle w:val="SubtleReference"/>
          <w:smallCaps w:val="0"/>
          <w:color w:val="auto"/>
          <w:u w:val="none"/>
        </w:rPr>
        <w:t xml:space="preserve"> the right tool for the job – When you’re designing</w:t>
      </w:r>
      <w:r w:rsidR="00E244A4">
        <w:rPr>
          <w:rStyle w:val="SubtleReference"/>
          <w:smallCaps w:val="0"/>
          <w:color w:val="auto"/>
          <w:u w:val="none"/>
        </w:rPr>
        <w:t xml:space="preserve"> software</w:t>
      </w:r>
      <w:r>
        <w:rPr>
          <w:rStyle w:val="SubtleReference"/>
          <w:smallCaps w:val="0"/>
          <w:color w:val="auto"/>
          <w:u w:val="none"/>
        </w:rPr>
        <w:t xml:space="preserve"> that stores arbitrary data in the database, do you write your own data format? Probably not. Instead, you rely on well-known formats like JSON. </w:t>
      </w:r>
      <w:r w:rsidR="0019512E">
        <w:rPr>
          <w:rStyle w:val="SubtleReference"/>
          <w:smallCaps w:val="0"/>
          <w:color w:val="auto"/>
          <w:u w:val="none"/>
        </w:rPr>
        <w:t xml:space="preserve">What about database connectivity? Do you write a new abstraction tool? Probably not. </w:t>
      </w:r>
      <w:r>
        <w:rPr>
          <w:rStyle w:val="SubtleReference"/>
          <w:smallCaps w:val="0"/>
          <w:color w:val="auto"/>
          <w:u w:val="none"/>
        </w:rPr>
        <w:t>If you already have the right tool for the job, use it. If you don’t already have it, d</w:t>
      </w:r>
      <w:r w:rsidR="007969D0">
        <w:rPr>
          <w:rStyle w:val="SubtleReference"/>
          <w:smallCaps w:val="0"/>
          <w:color w:val="auto"/>
          <w:u w:val="none"/>
        </w:rPr>
        <w:t>oes one already exist somewhere?</w:t>
      </w:r>
    </w:p>
    <w:p w:rsidR="007969D0" w:rsidRDefault="007969D0" w:rsidP="007969D0">
      <w:pPr>
        <w:pStyle w:val="ListParagraph"/>
        <w:rPr>
          <w:rStyle w:val="SubtleReference"/>
          <w:rFonts w:asciiTheme="majorHAnsi" w:eastAsiaTheme="majorEastAsia" w:hAnsiTheme="majorHAnsi" w:cstheme="majorBidi"/>
          <w:smallCaps w:val="0"/>
          <w:color w:val="B01513" w:themeColor="accent1"/>
          <w:sz w:val="28"/>
          <w:szCs w:val="28"/>
          <w:u w:val="none"/>
        </w:rPr>
      </w:pPr>
    </w:p>
    <w:p w:rsidR="007969D0" w:rsidRPr="007969D0" w:rsidRDefault="007969D0" w:rsidP="007969D0">
      <w:pPr>
        <w:pStyle w:val="ListParagraph"/>
        <w:rPr>
          <w:rStyle w:val="SubtleReference"/>
          <w:rFonts w:asciiTheme="majorHAnsi" w:eastAsiaTheme="majorEastAsia" w:hAnsiTheme="majorHAnsi" w:cstheme="majorBidi"/>
          <w:smallCaps w:val="0"/>
          <w:color w:val="auto"/>
          <w:szCs w:val="24"/>
          <w:u w:val="none"/>
        </w:rPr>
      </w:pPr>
      <w:r>
        <w:rPr>
          <w:rStyle w:val="SubtleReference"/>
          <w:rFonts w:asciiTheme="majorHAnsi" w:eastAsiaTheme="majorEastAsia" w:hAnsiTheme="majorHAnsi" w:cstheme="majorBidi"/>
          <w:smallCaps w:val="0"/>
          <w:color w:val="auto"/>
          <w:szCs w:val="24"/>
          <w:u w:val="none"/>
        </w:rPr>
        <w:t xml:space="preserve">Check GitHub for existing software to complete the task you’re trying to accomplish. Search Google for existing solutions, including possible agile development tactics to help you complete your task. </w:t>
      </w:r>
      <w:r w:rsidRPr="007969D0">
        <w:rPr>
          <w:rStyle w:val="SubtleReference"/>
          <w:rFonts w:asciiTheme="majorHAnsi" w:eastAsiaTheme="majorEastAsia" w:hAnsiTheme="majorHAnsi" w:cstheme="majorBidi"/>
          <w:b/>
          <w:smallCaps w:val="0"/>
          <w:color w:val="auto"/>
          <w:szCs w:val="24"/>
          <w:u w:val="none"/>
        </w:rPr>
        <w:t>Research first, build later.</w:t>
      </w:r>
    </w:p>
    <w:p w:rsidR="007969D0" w:rsidRPr="00F416E0" w:rsidRDefault="007969D0" w:rsidP="007969D0">
      <w:pPr>
        <w:pStyle w:val="ListParagraph"/>
        <w:rPr>
          <w:rStyle w:val="SubtleReference"/>
          <w:rFonts w:asciiTheme="majorHAnsi" w:eastAsiaTheme="majorEastAsia" w:hAnsiTheme="majorHAnsi" w:cstheme="majorBidi"/>
          <w:smallCaps w:val="0"/>
          <w:color w:val="B01513" w:themeColor="accent1"/>
          <w:sz w:val="28"/>
          <w:szCs w:val="28"/>
          <w:u w:val="none"/>
        </w:rPr>
      </w:pPr>
    </w:p>
    <w:p w:rsidR="00B22099" w:rsidRPr="00D45E16" w:rsidRDefault="00F416E0" w:rsidP="004A433E">
      <w:pPr>
        <w:pStyle w:val="ListParagraph"/>
        <w:numPr>
          <w:ilvl w:val="0"/>
          <w:numId w:val="10"/>
        </w:numPr>
        <w:rPr>
          <w:rStyle w:val="SubtleReference"/>
          <w:rFonts w:asciiTheme="majorHAnsi" w:eastAsiaTheme="majorEastAsia" w:hAnsiTheme="majorHAnsi" w:cstheme="majorBidi"/>
          <w:b/>
          <w:smallCaps w:val="0"/>
          <w:color w:val="B01513" w:themeColor="accent1"/>
          <w:sz w:val="28"/>
          <w:szCs w:val="28"/>
          <w:u w:val="none"/>
        </w:rPr>
      </w:pPr>
      <w:r>
        <w:rPr>
          <w:rStyle w:val="SubtleReference"/>
          <w:b/>
          <w:smallCaps w:val="0"/>
          <w:color w:val="B01513" w:themeColor="accent1"/>
          <w:sz w:val="28"/>
          <w:szCs w:val="28"/>
          <w:u w:val="none"/>
        </w:rPr>
        <w:t>A</w:t>
      </w:r>
      <w:r w:rsidRPr="00F416E0">
        <w:rPr>
          <w:rStyle w:val="SubtleReference"/>
          <w:smallCaps w:val="0"/>
          <w:color w:val="auto"/>
          <w:szCs w:val="24"/>
          <w:u w:val="none"/>
        </w:rPr>
        <w:t xml:space="preserve">lways </w:t>
      </w:r>
      <w:r>
        <w:rPr>
          <w:rStyle w:val="SubtleReference"/>
          <w:smallCaps w:val="0"/>
          <w:color w:val="auto"/>
          <w:szCs w:val="24"/>
          <w:u w:val="none"/>
        </w:rPr>
        <w:t xml:space="preserve">KISS (Keep It Simple Stupid) </w:t>
      </w:r>
      <w:r w:rsidR="00B3229E">
        <w:rPr>
          <w:rStyle w:val="SubtleReference"/>
          <w:smallCaps w:val="0"/>
          <w:color w:val="auto"/>
          <w:szCs w:val="24"/>
          <w:u w:val="none"/>
        </w:rPr>
        <w:t>–</w:t>
      </w:r>
      <w:r>
        <w:rPr>
          <w:rStyle w:val="SubtleReference"/>
          <w:smallCaps w:val="0"/>
          <w:color w:val="auto"/>
          <w:szCs w:val="24"/>
          <w:u w:val="none"/>
        </w:rPr>
        <w:t xml:space="preserve"> </w:t>
      </w:r>
      <w:r w:rsidR="00B3229E">
        <w:rPr>
          <w:rStyle w:val="SubtleReference"/>
          <w:smallCaps w:val="0"/>
          <w:color w:val="auto"/>
          <w:szCs w:val="24"/>
          <w:u w:val="none"/>
        </w:rPr>
        <w:t>I’ve seen scientists write code that uses all kinds of wacky hard to read designs. For instance, I once spent an hour troubleshooting code where</w:t>
      </w:r>
      <w:r w:rsidR="000D346E">
        <w:rPr>
          <w:rStyle w:val="SubtleReference"/>
          <w:smallCaps w:val="0"/>
          <w:color w:val="auto"/>
          <w:szCs w:val="24"/>
          <w:u w:val="none"/>
        </w:rPr>
        <w:t xml:space="preserve"> every function used a closure</w:t>
      </w:r>
      <w:r w:rsidR="00E25474">
        <w:rPr>
          <w:rStyle w:val="SubtleReference"/>
          <w:smallCaps w:val="0"/>
          <w:color w:val="auto"/>
          <w:szCs w:val="24"/>
          <w:u w:val="none"/>
        </w:rPr>
        <w:t xml:space="preserve"> for a parameter</w:t>
      </w:r>
      <w:r w:rsidR="000D346E">
        <w:rPr>
          <w:rStyle w:val="SubtleReference"/>
          <w:smallCaps w:val="0"/>
          <w:color w:val="auto"/>
          <w:szCs w:val="24"/>
          <w:u w:val="none"/>
        </w:rPr>
        <w:t>. Closures are a very useful feature to keep your code clean, allow for recursive functions when the language doesn’t support them (Y-</w:t>
      </w:r>
      <w:r w:rsidR="000D346E">
        <w:rPr>
          <w:rStyle w:val="SubtleReference"/>
          <w:smallCaps w:val="0"/>
          <w:color w:val="auto"/>
          <w:szCs w:val="24"/>
          <w:u w:val="none"/>
        </w:rPr>
        <w:lastRenderedPageBreak/>
        <w:t xml:space="preserve">Combinators), </w:t>
      </w:r>
      <w:r w:rsidR="00B22099">
        <w:rPr>
          <w:rStyle w:val="SubtleReference"/>
          <w:smallCaps w:val="0"/>
          <w:color w:val="auto"/>
          <w:szCs w:val="24"/>
          <w:u w:val="none"/>
        </w:rPr>
        <w:t>or</w:t>
      </w:r>
      <w:r w:rsidR="005C64C2">
        <w:rPr>
          <w:rStyle w:val="SubtleReference"/>
          <w:smallCaps w:val="0"/>
          <w:color w:val="auto"/>
          <w:szCs w:val="24"/>
          <w:u w:val="none"/>
        </w:rPr>
        <w:t xml:space="preserve"> to create a callback</w:t>
      </w:r>
      <w:r w:rsidR="00B22099">
        <w:rPr>
          <w:rStyle w:val="SubtleReference"/>
          <w:smallCaps w:val="0"/>
          <w:color w:val="auto"/>
          <w:szCs w:val="24"/>
          <w:u w:val="none"/>
        </w:rPr>
        <w:t>. However, closures should only be used when absolutely necessary, and certainly not on every function in your program.</w:t>
      </w:r>
      <w:r w:rsidR="00B22099">
        <w:rPr>
          <w:rStyle w:val="SubtleReference"/>
          <w:smallCaps w:val="0"/>
          <w:color w:val="auto"/>
          <w:szCs w:val="24"/>
          <w:u w:val="none"/>
        </w:rPr>
        <w:br/>
      </w:r>
      <w:r w:rsidR="00B22099">
        <w:rPr>
          <w:rStyle w:val="SubtleReference"/>
          <w:smallCaps w:val="0"/>
          <w:color w:val="auto"/>
          <w:szCs w:val="24"/>
          <w:u w:val="none"/>
        </w:rPr>
        <w:br/>
        <w:t>If you don’t think it’s easy to understand the flow of your application, then have a think before implementing hard to read code.</w:t>
      </w:r>
      <w:r w:rsidR="00D45E16">
        <w:rPr>
          <w:rStyle w:val="SubtleReference"/>
          <w:smallCaps w:val="0"/>
          <w:color w:val="auto"/>
          <w:szCs w:val="24"/>
          <w:u w:val="none"/>
        </w:rPr>
        <w:t xml:space="preserve"> Others will probably struggle to understand your code, even with comments. </w:t>
      </w:r>
      <w:r w:rsidR="00D45E16" w:rsidRPr="00D45E16">
        <w:rPr>
          <w:rStyle w:val="SubtleReference"/>
          <w:b/>
          <w:smallCaps w:val="0"/>
          <w:color w:val="auto"/>
          <w:szCs w:val="24"/>
          <w:u w:val="none"/>
        </w:rPr>
        <w:t>Always keep your code easy to understand.</w:t>
      </w:r>
    </w:p>
    <w:p w:rsidR="00D45E16" w:rsidRPr="00B22099" w:rsidRDefault="00D45E16" w:rsidP="00D45E16">
      <w:pPr>
        <w:pStyle w:val="ListParagraph"/>
        <w:rPr>
          <w:rStyle w:val="SubtleReference"/>
          <w:rFonts w:asciiTheme="majorHAnsi" w:eastAsiaTheme="majorEastAsia" w:hAnsiTheme="majorHAnsi" w:cstheme="majorBidi"/>
          <w:smallCaps w:val="0"/>
          <w:color w:val="B01513" w:themeColor="accent1"/>
          <w:sz w:val="28"/>
          <w:szCs w:val="28"/>
          <w:u w:val="none"/>
        </w:rPr>
      </w:pPr>
    </w:p>
    <w:p w:rsidR="00F1014C" w:rsidRPr="00F1014C" w:rsidRDefault="002356B7"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S</w:t>
      </w:r>
      <w:r>
        <w:rPr>
          <w:rStyle w:val="SubtleReference"/>
          <w:smallCaps w:val="0"/>
          <w:color w:val="auto"/>
          <w:szCs w:val="24"/>
          <w:u w:val="none"/>
        </w:rPr>
        <w:t xml:space="preserve">tandardize – Standardize everything that can be standardized. Standards exist for many reasons. Coding standards exist to </w:t>
      </w:r>
      <w:r w:rsidR="00DB40C6">
        <w:rPr>
          <w:rStyle w:val="SubtleReference"/>
          <w:smallCaps w:val="0"/>
          <w:color w:val="auto"/>
          <w:szCs w:val="24"/>
          <w:u w:val="none"/>
        </w:rPr>
        <w:t>help other developers read and maintain your code</w:t>
      </w:r>
      <w:r>
        <w:rPr>
          <w:rStyle w:val="SubtleReference"/>
          <w:smallCaps w:val="0"/>
          <w:color w:val="auto"/>
          <w:szCs w:val="24"/>
          <w:u w:val="none"/>
        </w:rPr>
        <w:t xml:space="preserve">. Format standards exist to ensure that all parsers can parse any data in that format. </w:t>
      </w:r>
      <w:r w:rsidR="00F1014C">
        <w:rPr>
          <w:rStyle w:val="SubtleReference"/>
          <w:smallCaps w:val="0"/>
          <w:color w:val="auto"/>
          <w:szCs w:val="24"/>
          <w:u w:val="none"/>
        </w:rPr>
        <w:t>Versioning standards exist to ensure that software will know what versions of your program are backwards</w:t>
      </w:r>
      <w:r w:rsidR="00953922">
        <w:rPr>
          <w:rStyle w:val="SubtleReference"/>
          <w:smallCaps w:val="0"/>
          <w:color w:val="auto"/>
          <w:szCs w:val="24"/>
          <w:u w:val="none"/>
        </w:rPr>
        <w:t xml:space="preserve"> compatible, and which are not.</w:t>
      </w:r>
      <w:r w:rsidR="00953922">
        <w:rPr>
          <w:rStyle w:val="SubtleReference"/>
          <w:smallCaps w:val="0"/>
          <w:color w:val="auto"/>
          <w:szCs w:val="24"/>
          <w:u w:val="none"/>
        </w:rPr>
        <w:br/>
      </w:r>
      <w:r w:rsidR="00953922">
        <w:rPr>
          <w:rStyle w:val="SubtleReference"/>
          <w:smallCaps w:val="0"/>
          <w:color w:val="auto"/>
          <w:szCs w:val="24"/>
          <w:u w:val="none"/>
        </w:rPr>
        <w:br/>
      </w:r>
      <w:r w:rsidR="00F1014C">
        <w:rPr>
          <w:rStyle w:val="SubtleReference"/>
          <w:smallCaps w:val="0"/>
          <w:color w:val="auto"/>
          <w:szCs w:val="24"/>
          <w:u w:val="none"/>
        </w:rPr>
        <w:t>Implementing standards will ensure that everyone is on the same page.</w:t>
      </w:r>
      <w:r w:rsidR="00412B05">
        <w:rPr>
          <w:rStyle w:val="SubtleReference"/>
          <w:smallCaps w:val="0"/>
          <w:color w:val="auto"/>
          <w:szCs w:val="24"/>
          <w:u w:val="none"/>
        </w:rPr>
        <w:t xml:space="preserve"> </w:t>
      </w:r>
      <w:r w:rsidR="00412B05" w:rsidRPr="00412B05">
        <w:rPr>
          <w:rStyle w:val="SubtleReference"/>
          <w:b/>
          <w:smallCaps w:val="0"/>
          <w:color w:val="auto"/>
          <w:szCs w:val="24"/>
          <w:u w:val="none"/>
        </w:rPr>
        <w:t>Standardize your code.</w:t>
      </w:r>
      <w:r w:rsidR="00412B05">
        <w:rPr>
          <w:rStyle w:val="SubtleReference"/>
          <w:smallCaps w:val="0"/>
          <w:color w:val="auto"/>
          <w:szCs w:val="24"/>
          <w:u w:val="none"/>
        </w:rPr>
        <w:br/>
      </w:r>
    </w:p>
    <w:p w:rsidR="001F3818" w:rsidRPr="001F3818" w:rsidRDefault="00F1014C"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T</w:t>
      </w:r>
      <w:r w:rsidRPr="00F1014C">
        <w:rPr>
          <w:rStyle w:val="SubtleReference"/>
          <w:smallCaps w:val="0"/>
          <w:color w:val="auto"/>
          <w:szCs w:val="24"/>
          <w:u w:val="none"/>
        </w:rPr>
        <w:t xml:space="preserve">est Suite </w:t>
      </w:r>
      <w:r>
        <w:rPr>
          <w:rStyle w:val="SubtleReference"/>
          <w:smallCaps w:val="0"/>
          <w:color w:val="auto"/>
          <w:szCs w:val="24"/>
          <w:u w:val="none"/>
        </w:rPr>
        <w:t>–</w:t>
      </w:r>
      <w:r w:rsidRPr="00F1014C">
        <w:rPr>
          <w:rStyle w:val="SubtleReference"/>
          <w:smallCaps w:val="0"/>
          <w:color w:val="auto"/>
          <w:szCs w:val="24"/>
          <w:u w:val="none"/>
        </w:rPr>
        <w:t xml:space="preserve"> </w:t>
      </w:r>
      <w:r w:rsidRPr="00F1014C">
        <w:rPr>
          <w:rStyle w:val="SubtleReference"/>
          <w:smallCaps w:val="0"/>
          <w:color w:val="auto"/>
          <w:u w:val="none"/>
        </w:rPr>
        <w:t>Test</w:t>
      </w:r>
      <w:r>
        <w:rPr>
          <w:rStyle w:val="SubtleReference"/>
          <w:smallCaps w:val="0"/>
          <w:color w:val="auto"/>
          <w:u w:val="none"/>
        </w:rPr>
        <w:t xml:space="preserve"> suites exist to ensure that everything works as intended, they really aren’t just to waste your time. Honest. In fact, creating test suites </w:t>
      </w:r>
      <w:r w:rsidRPr="00F1014C">
        <w:rPr>
          <w:rStyle w:val="SubtleReference"/>
          <w:i/>
          <w:smallCaps w:val="0"/>
          <w:color w:val="auto"/>
          <w:u w:val="none"/>
        </w:rPr>
        <w:t>saves</w:t>
      </w:r>
      <w:r>
        <w:rPr>
          <w:rStyle w:val="SubtleReference"/>
          <w:smallCaps w:val="0"/>
          <w:color w:val="auto"/>
          <w:u w:val="none"/>
        </w:rPr>
        <w:t xml:space="preserve"> you time. </w:t>
      </w:r>
      <w:r w:rsidR="00C64103">
        <w:rPr>
          <w:rStyle w:val="SubtleReference"/>
          <w:smallCaps w:val="0"/>
          <w:color w:val="auto"/>
          <w:u w:val="none"/>
        </w:rPr>
        <w:t xml:space="preserve">It saves you so much time, in fact, that TDD (Test Driven Development) requires you to write tests, </w:t>
      </w:r>
      <w:r w:rsidR="00C64103" w:rsidRPr="00C64103">
        <w:rPr>
          <w:rStyle w:val="SubtleReference"/>
          <w:i/>
          <w:smallCaps w:val="0"/>
          <w:color w:val="auto"/>
          <w:u w:val="none"/>
        </w:rPr>
        <w:t>then</w:t>
      </w:r>
      <w:r w:rsidR="00C64103">
        <w:rPr>
          <w:rStyle w:val="SubtleReference"/>
          <w:smallCaps w:val="0"/>
          <w:color w:val="auto"/>
          <w:u w:val="none"/>
        </w:rPr>
        <w:t xml:space="preserve"> write code to satisfy the tests. Why would you write code that way? Simple. It keeps to your initial project design.</w:t>
      </w:r>
      <w:r w:rsidR="008D6AA0">
        <w:rPr>
          <w:rStyle w:val="SubtleReference"/>
          <w:smallCaps w:val="0"/>
          <w:color w:val="auto"/>
          <w:u w:val="none"/>
        </w:rPr>
        <w:br/>
      </w:r>
      <w:r w:rsidR="008D6AA0">
        <w:rPr>
          <w:rStyle w:val="SubtleReference"/>
          <w:smallCaps w:val="0"/>
          <w:color w:val="auto"/>
          <w:u w:val="none"/>
        </w:rPr>
        <w:br/>
        <w:t xml:space="preserve">When you use automated testing regularly, you can account for any new code that induced bugs into the existing code. Thus, </w:t>
      </w:r>
      <w:r w:rsidR="001F3818">
        <w:rPr>
          <w:rStyle w:val="SubtleReference"/>
          <w:smallCaps w:val="0"/>
          <w:color w:val="auto"/>
          <w:u w:val="none"/>
        </w:rPr>
        <w:t>you’ll have less headaches later, and happier customers.</w:t>
      </w:r>
      <w:r w:rsidR="00E72C3E">
        <w:rPr>
          <w:rStyle w:val="SubtleReference"/>
          <w:smallCaps w:val="0"/>
          <w:color w:val="auto"/>
          <w:u w:val="none"/>
        </w:rPr>
        <w:t xml:space="preserve"> </w:t>
      </w:r>
      <w:r w:rsidR="00E72C3E" w:rsidRPr="00E72C3E">
        <w:rPr>
          <w:rStyle w:val="SubtleReference"/>
          <w:b/>
          <w:smallCaps w:val="0"/>
          <w:color w:val="auto"/>
          <w:u w:val="none"/>
        </w:rPr>
        <w:t>Tests keep your code functioning as intended.</w:t>
      </w:r>
      <w:r w:rsidR="00E72C3E">
        <w:rPr>
          <w:rStyle w:val="SubtleReference"/>
          <w:smallCaps w:val="0"/>
          <w:color w:val="auto"/>
          <w:u w:val="none"/>
        </w:rPr>
        <w:br/>
      </w:r>
    </w:p>
    <w:p w:rsidR="00B7756F" w:rsidRPr="00B7756F" w:rsidRDefault="001F3818"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I</w:t>
      </w:r>
      <w:r w:rsidRPr="001F3818">
        <w:rPr>
          <w:rStyle w:val="SubtleReference"/>
          <w:smallCaps w:val="0"/>
          <w:color w:val="auto"/>
          <w:szCs w:val="24"/>
          <w:u w:val="none"/>
        </w:rPr>
        <w:t>diot proof</w:t>
      </w:r>
      <w:r>
        <w:rPr>
          <w:rStyle w:val="SubtleReference"/>
          <w:smallCaps w:val="0"/>
          <w:color w:val="auto"/>
          <w:u w:val="none"/>
        </w:rPr>
        <w:t xml:space="preserve"> by commenting everything – When I write code, my comments admittedly border on code bloat, yet that’s actually the way it’s meant to be. </w:t>
      </w:r>
      <w:r w:rsidR="00466228">
        <w:rPr>
          <w:rStyle w:val="SubtleReference"/>
          <w:smallCaps w:val="0"/>
          <w:color w:val="auto"/>
          <w:u w:val="none"/>
        </w:rPr>
        <w:t>Comments exist to help</w:t>
      </w:r>
      <w:r w:rsidR="002B42EB">
        <w:rPr>
          <w:rStyle w:val="SubtleReference"/>
          <w:smallCaps w:val="0"/>
          <w:color w:val="auto"/>
          <w:u w:val="none"/>
        </w:rPr>
        <w:t xml:space="preserve"> keep</w:t>
      </w:r>
      <w:r w:rsidR="00466228">
        <w:rPr>
          <w:rStyle w:val="SubtleReference"/>
          <w:smallCaps w:val="0"/>
          <w:color w:val="auto"/>
          <w:u w:val="none"/>
        </w:rPr>
        <w:t xml:space="preserve"> man from making a fool of himself. I’ve </w:t>
      </w:r>
      <w:r w:rsidR="00466228">
        <w:rPr>
          <w:rStyle w:val="SubtleReference"/>
          <w:smallCaps w:val="0"/>
          <w:color w:val="auto"/>
          <w:u w:val="none"/>
        </w:rPr>
        <w:lastRenderedPageBreak/>
        <w:t xml:space="preserve">been that fool one too many times </w:t>
      </w:r>
      <w:r w:rsidR="00DC62D7">
        <w:rPr>
          <w:rStyle w:val="SubtleReference"/>
          <w:smallCaps w:val="0"/>
          <w:color w:val="auto"/>
          <w:u w:val="none"/>
        </w:rPr>
        <w:t>tha</w:t>
      </w:r>
      <w:r w:rsidR="00B7756F">
        <w:rPr>
          <w:rStyle w:val="SubtleReference"/>
          <w:smallCaps w:val="0"/>
          <w:color w:val="auto"/>
          <w:u w:val="none"/>
        </w:rPr>
        <w:t>n</w:t>
      </w:r>
      <w:r w:rsidR="00DC62D7">
        <w:rPr>
          <w:rStyle w:val="SubtleReference"/>
          <w:smallCaps w:val="0"/>
          <w:color w:val="auto"/>
          <w:u w:val="none"/>
        </w:rPr>
        <w:t xml:space="preserve"> I’d care to count. When I get stuck, </w:t>
      </w:r>
      <w:r w:rsidR="00466228">
        <w:rPr>
          <w:rStyle w:val="SubtleReference"/>
          <w:smallCaps w:val="0"/>
          <w:color w:val="auto"/>
          <w:u w:val="none"/>
        </w:rPr>
        <w:t>my comments</w:t>
      </w:r>
      <w:r w:rsidR="005C4A68">
        <w:rPr>
          <w:rStyle w:val="SubtleReference"/>
          <w:smallCaps w:val="0"/>
          <w:color w:val="auto"/>
          <w:u w:val="none"/>
        </w:rPr>
        <w:t xml:space="preserve"> help me to und</w:t>
      </w:r>
      <w:r w:rsidR="00355DAC">
        <w:rPr>
          <w:rStyle w:val="SubtleReference"/>
          <w:smallCaps w:val="0"/>
          <w:color w:val="auto"/>
          <w:u w:val="none"/>
        </w:rPr>
        <w:t>erstand why I wrote what I did</w:t>
      </w:r>
      <w:r w:rsidR="00466228">
        <w:rPr>
          <w:rStyle w:val="SubtleReference"/>
          <w:smallCaps w:val="0"/>
          <w:color w:val="auto"/>
          <w:u w:val="none"/>
        </w:rPr>
        <w:t>.</w:t>
      </w:r>
      <w:r w:rsidR="002B42EB">
        <w:rPr>
          <w:rStyle w:val="SubtleReference"/>
          <w:smallCaps w:val="0"/>
          <w:color w:val="auto"/>
          <w:u w:val="none"/>
        </w:rPr>
        <w:t xml:space="preserve"> Imagine how other programmers feel when they e</w:t>
      </w:r>
      <w:r w:rsidR="00CD4AA0">
        <w:rPr>
          <w:rStyle w:val="SubtleReference"/>
          <w:smallCaps w:val="0"/>
          <w:color w:val="auto"/>
          <w:u w:val="none"/>
        </w:rPr>
        <w:t>xamine uncommented complex code, especially when the code was originally part of an older design</w:t>
      </w:r>
      <w:r w:rsidR="00E060FE">
        <w:rPr>
          <w:rStyle w:val="SubtleReference"/>
          <w:smallCaps w:val="0"/>
          <w:color w:val="auto"/>
          <w:u w:val="none"/>
        </w:rPr>
        <w:t>, and is now obsolete</w:t>
      </w:r>
      <w:r w:rsidR="00CD4AA0">
        <w:rPr>
          <w:rStyle w:val="SubtleReference"/>
          <w:smallCaps w:val="0"/>
          <w:color w:val="auto"/>
          <w:u w:val="none"/>
        </w:rPr>
        <w:t>!</w:t>
      </w:r>
      <w:r w:rsidR="00B7756F">
        <w:rPr>
          <w:rStyle w:val="SubtleReference"/>
          <w:smallCaps w:val="0"/>
          <w:color w:val="auto"/>
          <w:u w:val="none"/>
        </w:rPr>
        <w:br/>
      </w:r>
      <w:r w:rsidR="00B7756F">
        <w:rPr>
          <w:rStyle w:val="SubtleReference"/>
          <w:smallCaps w:val="0"/>
          <w:color w:val="auto"/>
          <w:u w:val="none"/>
        </w:rPr>
        <w:br/>
        <w:t>Comments are not a substitute for proper code. Your code needs to use proper naming conventions, and in fact, the easiest code to understand is when the variable names and functions make sentences.</w:t>
      </w:r>
    </w:p>
    <w:p w:rsidR="00457C69" w:rsidRDefault="00B7756F" w:rsidP="00B7756F">
      <w:pPr>
        <w:pStyle w:val="ListParagraph"/>
        <w:rPr>
          <w:rStyle w:val="SubtleReference"/>
          <w:rFonts w:ascii="Consolas" w:hAnsi="Consolas" w:cs="Consolas"/>
          <w:smallCaps w:val="0"/>
          <w:color w:val="auto"/>
          <w:sz w:val="20"/>
          <w:szCs w:val="20"/>
          <w:u w:val="none"/>
        </w:rPr>
      </w:pPr>
      <w:r>
        <w:rPr>
          <w:rStyle w:val="SubtleReference"/>
          <w:smallCaps w:val="0"/>
          <w:color w:val="auto"/>
          <w:u w:val="none"/>
        </w:rPr>
        <w:br/>
      </w:r>
      <w:r w:rsidRPr="00B7756F">
        <w:rPr>
          <w:rStyle w:val="SubtleReference"/>
          <w:rFonts w:ascii="Consolas" w:hAnsi="Consolas" w:cs="Consolas"/>
          <w:smallCaps w:val="0"/>
          <w:color w:val="auto"/>
          <w:sz w:val="20"/>
          <w:szCs w:val="20"/>
          <w:u w:val="none"/>
        </w:rPr>
        <w:t xml:space="preserve">SELECT </w:t>
      </w:r>
      <w:r>
        <w:rPr>
          <w:rStyle w:val="SubtleReference"/>
          <w:rFonts w:ascii="Consolas" w:hAnsi="Consolas" w:cs="Consolas"/>
          <w:smallCaps w:val="0"/>
          <w:color w:val="auto"/>
          <w:sz w:val="20"/>
          <w:szCs w:val="20"/>
          <w:u w:val="none"/>
        </w:rPr>
        <w:t>a_developer</w:t>
      </w:r>
      <w:r w:rsidRPr="00B7756F">
        <w:rPr>
          <w:rStyle w:val="SubtleReference"/>
          <w:rFonts w:ascii="Consolas" w:hAnsi="Consolas" w:cs="Consolas"/>
          <w:smallCaps w:val="0"/>
          <w:color w:val="auto"/>
          <w:sz w:val="20"/>
          <w:szCs w:val="20"/>
          <w:u w:val="none"/>
        </w:rPr>
        <w:t xml:space="preserve"> FROM </w:t>
      </w:r>
      <w:r>
        <w:rPr>
          <w:rStyle w:val="SubtleReference"/>
          <w:rFonts w:ascii="Consolas" w:hAnsi="Consolas" w:cs="Consolas"/>
          <w:smallCaps w:val="0"/>
          <w:color w:val="auto"/>
          <w:sz w:val="20"/>
          <w:szCs w:val="20"/>
          <w:u w:val="none"/>
        </w:rPr>
        <w:t>facebook</w:t>
      </w:r>
      <w:r w:rsidRPr="00B7756F">
        <w:rPr>
          <w:rStyle w:val="SubtleReference"/>
          <w:rFonts w:ascii="Consolas" w:hAnsi="Consolas" w:cs="Consolas"/>
          <w:smallCaps w:val="0"/>
          <w:color w:val="auto"/>
          <w:sz w:val="20"/>
          <w:szCs w:val="20"/>
          <w:u w:val="none"/>
        </w:rPr>
        <w:t xml:space="preserve"> WHERE </w:t>
      </w:r>
      <w:r>
        <w:rPr>
          <w:rStyle w:val="SubtleReference"/>
          <w:rFonts w:ascii="Consolas" w:hAnsi="Consolas" w:cs="Consolas"/>
          <w:smallCaps w:val="0"/>
          <w:color w:val="auto"/>
          <w:sz w:val="20"/>
          <w:szCs w:val="20"/>
          <w:u w:val="none"/>
        </w:rPr>
        <w:t>a_developer</w:t>
      </w:r>
      <w:r w:rsidRPr="00B7756F">
        <w:rPr>
          <w:rStyle w:val="SubtleReference"/>
          <w:rFonts w:ascii="Consolas" w:hAnsi="Consolas" w:cs="Consolas"/>
          <w:smallCaps w:val="0"/>
          <w:color w:val="auto"/>
          <w:sz w:val="20"/>
          <w:szCs w:val="20"/>
          <w:u w:val="none"/>
        </w:rPr>
        <w:t xml:space="preserve"> = ‘</w:t>
      </w:r>
      <w:r>
        <w:rPr>
          <w:rStyle w:val="SubtleReference"/>
          <w:rFonts w:ascii="Consolas" w:hAnsi="Consolas" w:cs="Consolas"/>
          <w:smallCaps w:val="0"/>
          <w:color w:val="auto"/>
          <w:sz w:val="20"/>
          <w:szCs w:val="20"/>
          <w:u w:val="none"/>
        </w:rPr>
        <w:t>high quality</w:t>
      </w:r>
      <w:r w:rsidRPr="00B7756F">
        <w:rPr>
          <w:rStyle w:val="SubtleReference"/>
          <w:rFonts w:ascii="Consolas" w:hAnsi="Consolas" w:cs="Consolas"/>
          <w:smallCaps w:val="0"/>
          <w:color w:val="auto"/>
          <w:sz w:val="20"/>
          <w:szCs w:val="20"/>
          <w:u w:val="none"/>
        </w:rPr>
        <w:t>’ LIMIT 1</w:t>
      </w:r>
    </w:p>
    <w:p w:rsidR="002B394E" w:rsidRDefault="002B394E" w:rsidP="00B7756F">
      <w:pPr>
        <w:pStyle w:val="ListParagraph"/>
        <w:rPr>
          <w:rStyle w:val="SubtleReference"/>
          <w:rFonts w:ascii="Consolas" w:hAnsi="Consolas" w:cs="Consolas"/>
          <w:smallCaps w:val="0"/>
          <w:color w:val="auto"/>
          <w:sz w:val="20"/>
          <w:szCs w:val="20"/>
          <w:u w:val="none"/>
        </w:rPr>
      </w:pPr>
    </w:p>
    <w:p w:rsidR="002B394E" w:rsidRDefault="002B394E" w:rsidP="00B7756F">
      <w:pPr>
        <w:pStyle w:val="ListParagraph"/>
        <w:rPr>
          <w:rStyle w:val="SubtleReference"/>
          <w:rFonts w:ascii="Consolas" w:hAnsi="Consolas" w:cs="Consolas"/>
          <w:smallCaps w:val="0"/>
          <w:color w:val="auto"/>
          <w:sz w:val="20"/>
          <w:szCs w:val="20"/>
          <w:u w:val="none"/>
        </w:rPr>
      </w:pPr>
      <w:r>
        <w:rPr>
          <w:rStyle w:val="SubtleReference"/>
          <w:smallCaps w:val="0"/>
          <w:color w:val="auto"/>
          <w:u w:val="none"/>
        </w:rPr>
        <w:t>OR</w:t>
      </w:r>
    </w:p>
    <w:p w:rsidR="002B394E" w:rsidRDefault="002B394E" w:rsidP="00B7756F">
      <w:pPr>
        <w:pStyle w:val="ListParagraph"/>
        <w:rPr>
          <w:rStyle w:val="SubtleReference"/>
          <w:rFonts w:ascii="Consolas" w:hAnsi="Consolas" w:cs="Consolas"/>
          <w:smallCaps w:val="0"/>
          <w:color w:val="auto"/>
          <w:sz w:val="20"/>
          <w:szCs w:val="20"/>
          <w:u w:val="none"/>
        </w:rPr>
      </w:pPr>
    </w:p>
    <w:p w:rsidR="002B394E" w:rsidRDefault="002B394E" w:rsidP="002B394E">
      <w:pPr>
        <w:pStyle w:val="ListParagraph"/>
        <w:rPr>
          <w:rStyle w:val="SubtleReference"/>
          <w:rFonts w:ascii="Consolas" w:hAnsi="Consolas" w:cs="Consolas"/>
          <w:smallCaps w:val="0"/>
          <w:color w:val="auto"/>
          <w:sz w:val="20"/>
          <w:szCs w:val="20"/>
          <w:u w:val="none"/>
        </w:rPr>
      </w:pPr>
      <w:r>
        <w:rPr>
          <w:rStyle w:val="SubtleReference"/>
          <w:rFonts w:ascii="Consolas" w:hAnsi="Consolas" w:cs="Consolas"/>
          <w:smallCaps w:val="0"/>
          <w:color w:val="auto"/>
          <w:sz w:val="20"/>
          <w:szCs w:val="20"/>
          <w:u w:val="none"/>
        </w:rPr>
        <w:t>$response = $api-&gt;call($request);</w:t>
      </w:r>
    </w:p>
    <w:p w:rsidR="004B6F98" w:rsidRDefault="004B6F98" w:rsidP="002B394E">
      <w:pPr>
        <w:pStyle w:val="ListParagraph"/>
        <w:rPr>
          <w:rStyle w:val="SubtleReference"/>
          <w:rFonts w:ascii="Consolas" w:hAnsi="Consolas" w:cs="Consolas"/>
          <w:smallCaps w:val="0"/>
          <w:color w:val="auto"/>
          <w:sz w:val="20"/>
          <w:szCs w:val="20"/>
          <w:u w:val="none"/>
        </w:rPr>
      </w:pPr>
    </w:p>
    <w:p w:rsidR="004B6F98" w:rsidRPr="004B6F98" w:rsidRDefault="004B6F98" w:rsidP="002B394E">
      <w:pPr>
        <w:pStyle w:val="ListParagraph"/>
        <w:rPr>
          <w:rStyle w:val="SubtleReference"/>
          <w:rFonts w:ascii="Consolas" w:hAnsi="Consolas" w:cs="Consolas"/>
          <w:b/>
          <w:smallCaps w:val="0"/>
          <w:color w:val="auto"/>
          <w:sz w:val="20"/>
          <w:szCs w:val="20"/>
          <w:u w:val="none"/>
        </w:rPr>
      </w:pPr>
      <w:r w:rsidRPr="004B6F98">
        <w:rPr>
          <w:rStyle w:val="SubtleReference"/>
          <w:b/>
          <w:smallCaps w:val="0"/>
          <w:color w:val="auto"/>
          <w:u w:val="none"/>
        </w:rPr>
        <w:t>Make your code read like a book.</w:t>
      </w:r>
    </w:p>
    <w:p w:rsidR="002B394E" w:rsidRPr="00B7756F" w:rsidRDefault="002B394E" w:rsidP="00B7756F">
      <w:pPr>
        <w:pStyle w:val="ListParagraph"/>
        <w:rPr>
          <w:rStyle w:val="SubtleReference"/>
          <w:rFonts w:ascii="Consolas" w:eastAsiaTheme="majorEastAsia" w:hAnsi="Consolas" w:cs="Consolas"/>
          <w:smallCaps w:val="0"/>
          <w:color w:val="B01513" w:themeColor="accent1"/>
          <w:sz w:val="20"/>
          <w:szCs w:val="20"/>
          <w:u w:val="none"/>
        </w:rPr>
      </w:pPr>
    </w:p>
    <w:p w:rsidR="00E628B6" w:rsidRPr="00E628B6" w:rsidRDefault="00457C69" w:rsidP="00E85944">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T</w:t>
      </w:r>
      <w:r w:rsidRPr="00457C69">
        <w:rPr>
          <w:rStyle w:val="SubtleReference"/>
          <w:smallCaps w:val="0"/>
          <w:color w:val="auto"/>
          <w:szCs w:val="24"/>
          <w:u w:val="none"/>
        </w:rPr>
        <w:t>ake</w:t>
      </w:r>
      <w:r>
        <w:rPr>
          <w:rStyle w:val="SubtleReference"/>
          <w:smallCaps w:val="0"/>
          <w:color w:val="auto"/>
          <w:u w:val="none"/>
        </w:rPr>
        <w:t xml:space="preserve"> less time with parallel programming – Most of the time your code does not need to run in parallel, and if you do run a lot of your code in parallel, it makes it much more difficult to read, plus it in</w:t>
      </w:r>
      <w:r w:rsidR="00274D7A">
        <w:rPr>
          <w:rStyle w:val="SubtleReference"/>
          <w:smallCaps w:val="0"/>
          <w:color w:val="auto"/>
          <w:u w:val="none"/>
        </w:rPr>
        <w:t>tro</w:t>
      </w:r>
      <w:r>
        <w:rPr>
          <w:rStyle w:val="SubtleReference"/>
          <w:smallCaps w:val="0"/>
          <w:color w:val="auto"/>
          <w:u w:val="none"/>
        </w:rPr>
        <w:t>duces the risk of hard to find bugs. When your code runs for a substantial amount of time, cannot be simplified, and you simply must run your code in parallel, then consider reducing the overhead with parallel programming.</w:t>
      </w:r>
      <w:r>
        <w:rPr>
          <w:rStyle w:val="SubtleReference"/>
          <w:smallCaps w:val="0"/>
          <w:color w:val="auto"/>
          <w:u w:val="none"/>
        </w:rPr>
        <w:br/>
      </w:r>
      <w:r>
        <w:rPr>
          <w:rStyle w:val="SubtleReference"/>
          <w:smallCaps w:val="0"/>
          <w:color w:val="auto"/>
          <w:u w:val="none"/>
        </w:rPr>
        <w:br/>
        <w:t xml:space="preserve">Consider </w:t>
      </w:r>
      <w:r w:rsidR="00E85944">
        <w:rPr>
          <w:rStyle w:val="SubtleReference"/>
          <w:smallCaps w:val="0"/>
          <w:color w:val="auto"/>
          <w:u w:val="none"/>
        </w:rPr>
        <w:t>the following API calls.</w:t>
      </w:r>
      <w:r w:rsidR="00E85944">
        <w:rPr>
          <w:rStyle w:val="SubtleReference"/>
          <w:smallCaps w:val="0"/>
          <w:color w:val="auto"/>
          <w:u w:val="none"/>
        </w:rPr>
        <w:br/>
      </w:r>
      <w:r w:rsidR="00E85944">
        <w:rPr>
          <w:rStyle w:val="SubtleReference"/>
          <w:smallCaps w:val="0"/>
          <w:color w:val="auto"/>
          <w:u w:val="none"/>
        </w:rPr>
        <w:br/>
        <w:t xml:space="preserve">1. </w:t>
      </w:r>
      <w:r w:rsidR="00E85944" w:rsidRPr="00E85944">
        <w:rPr>
          <w:rStyle w:val="SubtleReference"/>
          <w:b/>
          <w:smallCaps w:val="0"/>
          <w:color w:val="auto"/>
          <w:u w:val="none"/>
        </w:rPr>
        <w:t>Call 1</w:t>
      </w:r>
      <w:r w:rsidR="00E85944">
        <w:rPr>
          <w:rStyle w:val="SubtleReference"/>
          <w:smallCaps w:val="0"/>
          <w:color w:val="auto"/>
          <w:u w:val="none"/>
        </w:rPr>
        <w:t xml:space="preserve"> – 5 seconds</w:t>
      </w:r>
      <w:r w:rsidR="00E85944">
        <w:rPr>
          <w:rStyle w:val="SubtleReference"/>
          <w:smallCaps w:val="0"/>
          <w:color w:val="auto"/>
          <w:u w:val="none"/>
        </w:rPr>
        <w:br/>
        <w:t xml:space="preserve">2. </w:t>
      </w:r>
      <w:r w:rsidR="00E85944" w:rsidRPr="00E85944">
        <w:rPr>
          <w:rStyle w:val="SubtleReference"/>
          <w:b/>
          <w:smallCaps w:val="0"/>
          <w:color w:val="auto"/>
          <w:u w:val="none"/>
        </w:rPr>
        <w:t>Call 2</w:t>
      </w:r>
      <w:r w:rsidR="00E85944">
        <w:rPr>
          <w:rStyle w:val="SubtleReference"/>
          <w:smallCaps w:val="0"/>
          <w:color w:val="auto"/>
          <w:u w:val="none"/>
        </w:rPr>
        <w:t xml:space="preserve"> – 7 seconds</w:t>
      </w:r>
      <w:r w:rsidR="00E85944">
        <w:rPr>
          <w:rStyle w:val="SubtleReference"/>
          <w:smallCaps w:val="0"/>
          <w:color w:val="auto"/>
          <w:u w:val="none"/>
        </w:rPr>
        <w:br/>
        <w:t xml:space="preserve">3. </w:t>
      </w:r>
      <w:r w:rsidR="00E85944" w:rsidRPr="00E85944">
        <w:rPr>
          <w:rStyle w:val="SubtleReference"/>
          <w:b/>
          <w:smallCaps w:val="0"/>
          <w:color w:val="auto"/>
          <w:u w:val="none"/>
        </w:rPr>
        <w:t>Call 3</w:t>
      </w:r>
      <w:r w:rsidR="00E85944">
        <w:rPr>
          <w:rStyle w:val="SubtleReference"/>
          <w:smallCaps w:val="0"/>
          <w:color w:val="auto"/>
          <w:u w:val="none"/>
        </w:rPr>
        <w:t xml:space="preserve"> – 3 seconds</w:t>
      </w:r>
    </w:p>
    <w:p w:rsidR="0069333A" w:rsidRPr="00E85944" w:rsidRDefault="0076079B" w:rsidP="00E628B6">
      <w:pPr>
        <w:pStyle w:val="ListParagraph"/>
        <w:rPr>
          <w:rStyle w:val="SubtleReference"/>
          <w:rFonts w:asciiTheme="majorHAnsi" w:eastAsiaTheme="majorEastAsia" w:hAnsiTheme="majorHAnsi" w:cstheme="majorBidi"/>
          <w:smallCaps w:val="0"/>
          <w:color w:val="B01513" w:themeColor="accent1"/>
          <w:sz w:val="28"/>
          <w:szCs w:val="28"/>
          <w:u w:val="none"/>
        </w:rPr>
      </w:pPr>
      <w:r>
        <w:rPr>
          <w:rStyle w:val="SubtleReference"/>
          <w:smallCaps w:val="0"/>
          <w:color w:val="auto"/>
          <w:u w:val="none"/>
        </w:rPr>
        <w:br/>
      </w:r>
      <w:r w:rsidR="00457C69" w:rsidRPr="00E85944">
        <w:rPr>
          <w:rStyle w:val="SubtleReference"/>
          <w:smallCaps w:val="0"/>
          <w:color w:val="auto"/>
          <w:u w:val="none"/>
        </w:rPr>
        <w:t xml:space="preserve">When you run those </w:t>
      </w:r>
      <w:r w:rsidR="00E85944">
        <w:rPr>
          <w:rStyle w:val="SubtleReference"/>
          <w:smallCaps w:val="0"/>
          <w:color w:val="auto"/>
          <w:u w:val="none"/>
        </w:rPr>
        <w:t>three</w:t>
      </w:r>
      <w:r w:rsidR="00457C69" w:rsidRPr="00E85944">
        <w:rPr>
          <w:rStyle w:val="SubtleReference"/>
          <w:smallCaps w:val="0"/>
          <w:color w:val="auto"/>
          <w:u w:val="none"/>
        </w:rPr>
        <w:t xml:space="preserve"> calls in </w:t>
      </w:r>
      <w:r w:rsidR="00457C69" w:rsidRPr="00E628B6">
        <w:rPr>
          <w:rStyle w:val="SubtleReference"/>
          <w:smallCaps w:val="0"/>
          <w:color w:val="auto"/>
        </w:rPr>
        <w:t>serial</w:t>
      </w:r>
      <w:r w:rsidR="00457C69" w:rsidRPr="00E85944">
        <w:rPr>
          <w:rStyle w:val="SubtleReference"/>
          <w:smallCaps w:val="0"/>
          <w:color w:val="auto"/>
          <w:u w:val="none"/>
        </w:rPr>
        <w:t xml:space="preserve">, your script will execute for </w:t>
      </w:r>
      <w:r w:rsidR="00E85944">
        <w:rPr>
          <w:rStyle w:val="SubtleReference"/>
          <w:smallCaps w:val="0"/>
          <w:color w:val="auto"/>
          <w:u w:val="none"/>
        </w:rPr>
        <w:t>15</w:t>
      </w:r>
      <w:r w:rsidR="00457C69" w:rsidRPr="00E85944">
        <w:rPr>
          <w:rStyle w:val="SubtleReference"/>
          <w:smallCaps w:val="0"/>
          <w:color w:val="auto"/>
          <w:u w:val="none"/>
        </w:rPr>
        <w:t xml:space="preserve"> seconds. However, if you run those same calls in </w:t>
      </w:r>
      <w:r w:rsidR="00457C69" w:rsidRPr="00924C76">
        <w:rPr>
          <w:rStyle w:val="SubtleReference"/>
          <w:smallCaps w:val="0"/>
          <w:color w:val="auto"/>
        </w:rPr>
        <w:t>parallel</w:t>
      </w:r>
      <w:r w:rsidR="00457C69" w:rsidRPr="00E85944">
        <w:rPr>
          <w:rStyle w:val="SubtleReference"/>
          <w:smallCaps w:val="0"/>
          <w:color w:val="auto"/>
          <w:u w:val="none"/>
        </w:rPr>
        <w:t>, your script will execute for only 7 seconds, the time it takes for the longest call to complete.</w:t>
      </w:r>
      <w:r w:rsidR="00924C76">
        <w:rPr>
          <w:rStyle w:val="SubtleReference"/>
          <w:smallCaps w:val="0"/>
          <w:color w:val="auto"/>
          <w:u w:val="none"/>
        </w:rPr>
        <w:t xml:space="preserve"> </w:t>
      </w:r>
      <w:r w:rsidR="00924C76" w:rsidRPr="00924C76">
        <w:rPr>
          <w:rStyle w:val="SubtleReference"/>
          <w:b/>
          <w:smallCaps w:val="0"/>
          <w:color w:val="auto"/>
          <w:u w:val="none"/>
        </w:rPr>
        <w:t>Use parallel programming to speed up code that cannot be refactored.</w:t>
      </w:r>
    </w:p>
    <w:p w:rsidR="005D7561" w:rsidRPr="005D7561" w:rsidRDefault="0069333A"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lastRenderedPageBreak/>
        <w:t>Y</w:t>
      </w:r>
      <w:r w:rsidRPr="0069333A">
        <w:rPr>
          <w:rStyle w:val="SubtleReference"/>
          <w:smallCaps w:val="0"/>
          <w:color w:val="auto"/>
          <w:szCs w:val="24"/>
          <w:u w:val="none"/>
        </w:rPr>
        <w:t>our</w:t>
      </w:r>
      <w:r>
        <w:rPr>
          <w:rStyle w:val="SubtleReference"/>
          <w:smallCaps w:val="0"/>
          <w:color w:val="auto"/>
          <w:szCs w:val="24"/>
          <w:u w:val="none"/>
        </w:rPr>
        <w:t xml:space="preserve"> team needs you. Every problem is everyone’s problem. – </w:t>
      </w:r>
      <w:r w:rsidR="00ED4FDE">
        <w:rPr>
          <w:rStyle w:val="SubtleReference"/>
          <w:smallCaps w:val="0"/>
          <w:color w:val="auto"/>
          <w:szCs w:val="24"/>
          <w:u w:val="none"/>
        </w:rPr>
        <w:t xml:space="preserve">After working on the same code in several different ways for half an hour, you’ve just wasted a half an hour. When you’re working on the same code in different ways for days, you’re now obsessive. You have a team of scientists who will happily help you solve the problem, and probably even share your load. </w:t>
      </w:r>
      <w:r w:rsidR="00ED4FDE" w:rsidRPr="007564F3">
        <w:rPr>
          <w:rStyle w:val="SubtleReference"/>
          <w:b/>
          <w:smallCaps w:val="0"/>
          <w:color w:val="auto"/>
          <w:szCs w:val="24"/>
          <w:u w:val="none"/>
        </w:rPr>
        <w:t>Don’t neglect your team.</w:t>
      </w:r>
      <w:r w:rsidR="00ED4FDE">
        <w:rPr>
          <w:rStyle w:val="SubtleReference"/>
          <w:smallCaps w:val="0"/>
          <w:color w:val="auto"/>
          <w:szCs w:val="24"/>
          <w:u w:val="none"/>
        </w:rPr>
        <w:t xml:space="preserve"> </w:t>
      </w:r>
      <w:r w:rsidR="00AE3E77">
        <w:rPr>
          <w:rStyle w:val="SubtleReference"/>
          <w:smallCaps w:val="0"/>
          <w:color w:val="auto"/>
          <w:szCs w:val="24"/>
          <w:u w:val="none"/>
        </w:rPr>
        <w:t>Ask them for help so you don’t have to brain your brain. The solution is probably much simpler than you think it is.</w:t>
      </w:r>
      <w:r w:rsidR="007564F3">
        <w:rPr>
          <w:rStyle w:val="SubtleReference"/>
          <w:smallCaps w:val="0"/>
          <w:color w:val="auto"/>
          <w:szCs w:val="24"/>
          <w:u w:val="none"/>
        </w:rPr>
        <w:br/>
      </w:r>
    </w:p>
    <w:p w:rsidR="00DA4779" w:rsidRPr="00DA4779" w:rsidRDefault="005D7561"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S</w:t>
      </w:r>
      <w:r w:rsidRPr="005D7561">
        <w:rPr>
          <w:rStyle w:val="SubtleReference"/>
          <w:smallCaps w:val="0"/>
          <w:color w:val="auto"/>
          <w:szCs w:val="24"/>
          <w:u w:val="none"/>
        </w:rPr>
        <w:t>earch</w:t>
      </w:r>
      <w:r>
        <w:rPr>
          <w:rStyle w:val="SubtleReference"/>
          <w:smallCaps w:val="0"/>
          <w:color w:val="auto"/>
          <w:u w:val="none"/>
        </w:rPr>
        <w:t xml:space="preserve"> for an existing solution. Don’t reinvent the wheel. – Before you start to write any significant code, ask yourself, “Would anyone else need to solve this same problem?” </w:t>
      </w:r>
      <w:r w:rsidR="00BB5D70">
        <w:rPr>
          <w:rStyle w:val="SubtleReference"/>
          <w:smallCaps w:val="0"/>
          <w:color w:val="auto"/>
          <w:u w:val="none"/>
        </w:rPr>
        <w:t xml:space="preserve">Sometimes you really need to think of ways you could solve the problem, such as using a framework for DB abstraction through ORM, or API modeling with a specified format. If you’re about to write significant amounts of code to do something that isn’t the main focus of your application, then there most likely is already an existing </w:t>
      </w:r>
      <w:r w:rsidR="00F57AFC">
        <w:rPr>
          <w:rStyle w:val="SubtleReference"/>
          <w:smallCaps w:val="0"/>
          <w:color w:val="auto"/>
          <w:u w:val="none"/>
        </w:rPr>
        <w:t>open source project for that.</w:t>
      </w:r>
      <w:r w:rsidR="00DA4779">
        <w:rPr>
          <w:rStyle w:val="SubtleReference"/>
          <w:smallCaps w:val="0"/>
          <w:color w:val="auto"/>
          <w:u w:val="none"/>
        </w:rPr>
        <w:br/>
      </w:r>
      <w:r w:rsidR="00DA4779">
        <w:rPr>
          <w:rStyle w:val="SubtleReference"/>
          <w:smallCaps w:val="0"/>
          <w:color w:val="auto"/>
          <w:u w:val="none"/>
        </w:rPr>
        <w:br/>
      </w:r>
      <w:r w:rsidR="00DA4779" w:rsidRPr="007C73E5">
        <w:rPr>
          <w:rStyle w:val="SubtleReference"/>
          <w:b/>
          <w:smallCaps w:val="0"/>
          <w:color w:val="auto"/>
          <w:u w:val="none"/>
        </w:rPr>
        <w:t>Search for five minutes so that you don’t spend five weeks reinventing the wheel.</w:t>
      </w:r>
      <w:r w:rsidR="007C73E5">
        <w:rPr>
          <w:rStyle w:val="SubtleReference"/>
          <w:smallCaps w:val="0"/>
          <w:color w:val="auto"/>
          <w:u w:val="none"/>
        </w:rPr>
        <w:br/>
      </w:r>
    </w:p>
    <w:p w:rsidR="005A510F" w:rsidRPr="005A510F" w:rsidRDefault="00DA4779"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t>A</w:t>
      </w:r>
      <w:r w:rsidR="002E7312" w:rsidRPr="002E7312">
        <w:rPr>
          <w:rStyle w:val="SubtleReference"/>
          <w:smallCaps w:val="0"/>
          <w:color w:val="auto"/>
          <w:szCs w:val="24"/>
          <w:u w:val="none"/>
        </w:rPr>
        <w:t>gain</w:t>
      </w:r>
      <w:r w:rsidR="002E7312">
        <w:rPr>
          <w:rStyle w:val="SubtleReference"/>
          <w:smallCaps w:val="0"/>
          <w:color w:val="auto"/>
          <w:szCs w:val="24"/>
          <w:u w:val="none"/>
        </w:rPr>
        <w:t xml:space="preserve">, again, again? Cache it! </w:t>
      </w:r>
      <w:r w:rsidR="00D777C8">
        <w:rPr>
          <w:rStyle w:val="SubtleReference"/>
          <w:smallCaps w:val="0"/>
          <w:color w:val="auto"/>
          <w:szCs w:val="24"/>
          <w:u w:val="none"/>
        </w:rPr>
        <w:t>–</w:t>
      </w:r>
      <w:r w:rsidR="002E7312">
        <w:rPr>
          <w:rStyle w:val="SubtleReference"/>
          <w:smallCaps w:val="0"/>
          <w:color w:val="auto"/>
          <w:szCs w:val="24"/>
          <w:u w:val="none"/>
        </w:rPr>
        <w:t xml:space="preserve"> </w:t>
      </w:r>
      <w:r w:rsidR="00D777C8">
        <w:rPr>
          <w:rStyle w:val="SubtleReference"/>
          <w:smallCaps w:val="0"/>
          <w:color w:val="auto"/>
          <w:szCs w:val="24"/>
          <w:u w:val="none"/>
        </w:rPr>
        <w:t>When you call an API server to ask it for the weather, do you really need to call it again one second later to find out the w</w:t>
      </w:r>
      <w:r w:rsidR="0024223A">
        <w:rPr>
          <w:rStyle w:val="SubtleReference"/>
          <w:smallCaps w:val="0"/>
          <w:color w:val="auto"/>
          <w:szCs w:val="24"/>
          <w:u w:val="none"/>
        </w:rPr>
        <w:t>eather</w:t>
      </w:r>
      <w:r w:rsidR="00D777C8">
        <w:rPr>
          <w:rStyle w:val="SubtleReference"/>
          <w:smallCaps w:val="0"/>
          <w:color w:val="auto"/>
          <w:szCs w:val="24"/>
          <w:u w:val="none"/>
        </w:rPr>
        <w:t xml:space="preserve">? It may seem obvious to cache </w:t>
      </w:r>
      <w:r w:rsidR="0024223A">
        <w:rPr>
          <w:rStyle w:val="SubtleReference"/>
          <w:smallCaps w:val="0"/>
          <w:color w:val="auto"/>
          <w:szCs w:val="24"/>
          <w:u w:val="none"/>
        </w:rPr>
        <w:t>an API call after reading that, but consider how many times you’ve failed to cache an API call for any amount of time. Not only does that leave your code vulnerable to performance issues, but it could create a veritable DoS attack</w:t>
      </w:r>
      <w:r w:rsidR="001032A8">
        <w:rPr>
          <w:rStyle w:val="SubtleReference"/>
          <w:smallCaps w:val="0"/>
          <w:color w:val="auto"/>
          <w:szCs w:val="24"/>
          <w:u w:val="none"/>
        </w:rPr>
        <w:t>.</w:t>
      </w:r>
      <w:r w:rsidR="0024223A">
        <w:rPr>
          <w:rStyle w:val="SubtleReference"/>
          <w:smallCaps w:val="0"/>
          <w:color w:val="auto"/>
          <w:szCs w:val="24"/>
          <w:u w:val="none"/>
        </w:rPr>
        <w:t xml:space="preserve"> </w:t>
      </w:r>
      <w:r w:rsidR="001032A8">
        <w:rPr>
          <w:rStyle w:val="SubtleReference"/>
          <w:smallCaps w:val="0"/>
          <w:color w:val="auto"/>
          <w:szCs w:val="24"/>
          <w:u w:val="none"/>
        </w:rPr>
        <w:t xml:space="preserve">Failing to cache </w:t>
      </w:r>
      <w:r w:rsidR="00083D0D">
        <w:rPr>
          <w:rStyle w:val="SubtleReference"/>
          <w:smallCaps w:val="0"/>
          <w:color w:val="auto"/>
          <w:szCs w:val="24"/>
          <w:u w:val="none"/>
        </w:rPr>
        <w:t xml:space="preserve">the result </w:t>
      </w:r>
      <w:r w:rsidR="001032A8">
        <w:rPr>
          <w:rStyle w:val="SubtleReference"/>
          <w:smallCaps w:val="0"/>
          <w:color w:val="auto"/>
          <w:szCs w:val="24"/>
          <w:u w:val="none"/>
        </w:rPr>
        <w:t xml:space="preserve">will </w:t>
      </w:r>
      <w:r w:rsidR="00083D0D">
        <w:rPr>
          <w:rStyle w:val="SubtleReference"/>
          <w:smallCaps w:val="0"/>
          <w:color w:val="auto"/>
          <w:szCs w:val="24"/>
          <w:u w:val="none"/>
        </w:rPr>
        <w:t>run</w:t>
      </w:r>
      <w:r w:rsidR="0024223A">
        <w:rPr>
          <w:rStyle w:val="SubtleReference"/>
          <w:smallCaps w:val="0"/>
          <w:color w:val="auto"/>
          <w:szCs w:val="24"/>
          <w:u w:val="none"/>
        </w:rPr>
        <w:t xml:space="preserve"> up the quota on the remote server, </w:t>
      </w:r>
      <w:r w:rsidR="001032A8">
        <w:rPr>
          <w:rStyle w:val="SubtleReference"/>
          <w:smallCaps w:val="0"/>
          <w:color w:val="auto"/>
          <w:szCs w:val="24"/>
          <w:u w:val="none"/>
        </w:rPr>
        <w:t>and it can</w:t>
      </w:r>
      <w:r w:rsidR="00083D0D">
        <w:rPr>
          <w:rStyle w:val="SubtleReference"/>
          <w:smallCaps w:val="0"/>
          <w:color w:val="auto"/>
          <w:szCs w:val="24"/>
          <w:u w:val="none"/>
        </w:rPr>
        <w:t xml:space="preserve"> also</w:t>
      </w:r>
      <w:r w:rsidR="001032A8">
        <w:rPr>
          <w:rStyle w:val="SubtleReference"/>
          <w:smallCaps w:val="0"/>
          <w:color w:val="auto"/>
          <w:szCs w:val="24"/>
          <w:u w:val="none"/>
        </w:rPr>
        <w:t xml:space="preserve"> cause a variety </w:t>
      </w:r>
      <w:r w:rsidR="00F0362C">
        <w:rPr>
          <w:rStyle w:val="SubtleReference"/>
          <w:smallCaps w:val="0"/>
          <w:color w:val="auto"/>
          <w:szCs w:val="24"/>
          <w:u w:val="none"/>
        </w:rPr>
        <w:t>of other issues for the company website.</w:t>
      </w:r>
      <w:r w:rsidR="0024223A">
        <w:rPr>
          <w:rStyle w:val="SubtleReference"/>
          <w:smallCaps w:val="0"/>
          <w:color w:val="auto"/>
          <w:szCs w:val="24"/>
          <w:u w:val="none"/>
        </w:rPr>
        <w:br/>
      </w:r>
      <w:r w:rsidR="0024223A">
        <w:rPr>
          <w:rStyle w:val="SubtleReference"/>
          <w:smallCaps w:val="0"/>
          <w:color w:val="auto"/>
          <w:szCs w:val="24"/>
          <w:u w:val="none"/>
        </w:rPr>
        <w:br/>
        <w:t xml:space="preserve">Cache every call </w:t>
      </w:r>
      <w:r w:rsidR="004C4159">
        <w:rPr>
          <w:rStyle w:val="SubtleReference"/>
          <w:smallCaps w:val="0"/>
          <w:color w:val="auto"/>
          <w:szCs w:val="24"/>
          <w:u w:val="none"/>
        </w:rPr>
        <w:t>for at least five seconds</w:t>
      </w:r>
      <w:r w:rsidR="0092578A">
        <w:rPr>
          <w:rStyle w:val="SubtleReference"/>
          <w:smallCaps w:val="0"/>
          <w:color w:val="auto"/>
          <w:szCs w:val="24"/>
          <w:u w:val="none"/>
        </w:rPr>
        <w:t xml:space="preserve"> on</w:t>
      </w:r>
      <w:r w:rsidR="004C4159">
        <w:rPr>
          <w:rStyle w:val="SubtleReference"/>
          <w:smallCaps w:val="0"/>
          <w:color w:val="auto"/>
          <w:szCs w:val="24"/>
          <w:u w:val="none"/>
        </w:rPr>
        <w:t xml:space="preserve"> a dedicated caching server.</w:t>
      </w:r>
      <w:r w:rsidR="001B7ABF">
        <w:rPr>
          <w:rStyle w:val="SubtleReference"/>
          <w:smallCaps w:val="0"/>
          <w:color w:val="auto"/>
          <w:szCs w:val="24"/>
          <w:u w:val="none"/>
        </w:rPr>
        <w:t xml:space="preserve"> </w:t>
      </w:r>
      <w:r w:rsidR="001B7ABF" w:rsidRPr="001B7ABF">
        <w:rPr>
          <w:rStyle w:val="SubtleReference"/>
          <w:b/>
          <w:smallCaps w:val="0"/>
          <w:color w:val="auto"/>
          <w:szCs w:val="24"/>
          <w:u w:val="none"/>
        </w:rPr>
        <w:t>Don’t forget to cache.</w:t>
      </w:r>
      <w:r w:rsidR="001B7ABF">
        <w:rPr>
          <w:rStyle w:val="SubtleReference"/>
          <w:smallCaps w:val="0"/>
          <w:color w:val="auto"/>
          <w:szCs w:val="24"/>
          <w:u w:val="none"/>
        </w:rPr>
        <w:br/>
      </w:r>
    </w:p>
    <w:p w:rsidR="00A20E5D" w:rsidRPr="00A20E5D" w:rsidRDefault="005A510F" w:rsidP="004A433E">
      <w:pPr>
        <w:pStyle w:val="ListParagraph"/>
        <w:numPr>
          <w:ilvl w:val="0"/>
          <w:numId w:val="10"/>
        </w:numPr>
        <w:rPr>
          <w:rStyle w:val="SubtleReference"/>
          <w:rFonts w:asciiTheme="majorHAnsi" w:eastAsiaTheme="majorEastAsia" w:hAnsiTheme="majorHAnsi" w:cstheme="majorBidi"/>
          <w:smallCaps w:val="0"/>
          <w:color w:val="B01513" w:themeColor="accent1"/>
          <w:sz w:val="28"/>
          <w:szCs w:val="28"/>
          <w:u w:val="none"/>
        </w:rPr>
      </w:pPr>
      <w:r>
        <w:rPr>
          <w:rStyle w:val="SubtleReference"/>
          <w:b/>
          <w:smallCaps w:val="0"/>
          <w:color w:val="B01513" w:themeColor="accent1"/>
          <w:sz w:val="28"/>
          <w:szCs w:val="28"/>
          <w:u w:val="none"/>
        </w:rPr>
        <w:lastRenderedPageBreak/>
        <w:t>M</w:t>
      </w:r>
      <w:r w:rsidRPr="005A510F">
        <w:rPr>
          <w:rStyle w:val="SubtleReference"/>
          <w:smallCaps w:val="0"/>
          <w:color w:val="auto"/>
          <w:szCs w:val="24"/>
          <w:u w:val="none"/>
        </w:rPr>
        <w:t>ake</w:t>
      </w:r>
      <w:r>
        <w:rPr>
          <w:rStyle w:val="SubtleReference"/>
          <w:smallCaps w:val="0"/>
          <w:color w:val="auto"/>
          <w:szCs w:val="24"/>
          <w:u w:val="none"/>
        </w:rPr>
        <w:t xml:space="preserve"> each server perform one function, and defer that functionality to said server. – When you cache your data, do you use a separate server for the caching facility? </w:t>
      </w:r>
      <w:r w:rsidR="00D076C5">
        <w:rPr>
          <w:rStyle w:val="SubtleReference"/>
          <w:smallCaps w:val="0"/>
          <w:color w:val="auto"/>
          <w:szCs w:val="24"/>
          <w:u w:val="none"/>
        </w:rPr>
        <w:t>Do you use a dedicated DB server</w:t>
      </w:r>
      <w:r>
        <w:rPr>
          <w:rStyle w:val="SubtleReference"/>
          <w:smallCaps w:val="0"/>
          <w:color w:val="auto"/>
          <w:szCs w:val="24"/>
          <w:u w:val="none"/>
        </w:rPr>
        <w:t>?</w:t>
      </w:r>
      <w:r w:rsidR="00D076C5">
        <w:rPr>
          <w:rStyle w:val="SubtleReference"/>
          <w:smallCaps w:val="0"/>
          <w:color w:val="auto"/>
          <w:szCs w:val="24"/>
          <w:u w:val="none"/>
        </w:rPr>
        <w:t xml:space="preserve"> Are your web servers</w:t>
      </w:r>
      <w:r w:rsidR="00C03EAD">
        <w:rPr>
          <w:rStyle w:val="SubtleReference"/>
          <w:smallCaps w:val="0"/>
          <w:color w:val="auto"/>
          <w:szCs w:val="24"/>
          <w:u w:val="none"/>
        </w:rPr>
        <w:t xml:space="preserve"> all</w:t>
      </w:r>
      <w:r w:rsidR="00D076C5">
        <w:rPr>
          <w:rStyle w:val="SubtleReference"/>
          <w:smallCaps w:val="0"/>
          <w:color w:val="auto"/>
          <w:szCs w:val="24"/>
          <w:u w:val="none"/>
        </w:rPr>
        <w:t xml:space="preserve"> located on their own systems?</w:t>
      </w:r>
      <w:r>
        <w:rPr>
          <w:rStyle w:val="SubtleReference"/>
          <w:smallCaps w:val="0"/>
          <w:color w:val="auto"/>
          <w:szCs w:val="24"/>
          <w:u w:val="none"/>
        </w:rPr>
        <w:t xml:space="preserve"> What about API calls? Do you send all API call requests to a separate server to handle</w:t>
      </w:r>
      <w:r w:rsidR="00936837">
        <w:rPr>
          <w:rStyle w:val="SubtleReference"/>
          <w:smallCaps w:val="0"/>
          <w:color w:val="auto"/>
          <w:szCs w:val="24"/>
          <w:u w:val="none"/>
        </w:rPr>
        <w:t xml:space="preserve"> them</w:t>
      </w:r>
      <w:r>
        <w:rPr>
          <w:rStyle w:val="SubtleReference"/>
          <w:smallCaps w:val="0"/>
          <w:color w:val="auto"/>
          <w:szCs w:val="24"/>
          <w:u w:val="none"/>
        </w:rPr>
        <w:t>?</w:t>
      </w:r>
      <w:r>
        <w:rPr>
          <w:rStyle w:val="SubtleReference"/>
          <w:smallCaps w:val="0"/>
          <w:color w:val="auto"/>
          <w:szCs w:val="24"/>
          <w:u w:val="none"/>
        </w:rPr>
        <w:br/>
      </w:r>
      <w:r>
        <w:rPr>
          <w:rStyle w:val="SubtleReference"/>
          <w:smallCaps w:val="0"/>
          <w:color w:val="auto"/>
          <w:szCs w:val="24"/>
          <w:u w:val="none"/>
        </w:rPr>
        <w:br/>
        <w:t xml:space="preserve">Most likely if you operate in the cloud you’ve answered yes to every question except the last one. Understand that API calls are some of the most intense operations that create a serious detriment to your overall system performance. If the API server you’re connecting your application to is experiencing heavy load, </w:t>
      </w:r>
      <w:r w:rsidR="00EE315D">
        <w:rPr>
          <w:rStyle w:val="SubtleReference"/>
          <w:smallCaps w:val="0"/>
          <w:color w:val="auto"/>
          <w:szCs w:val="24"/>
          <w:u w:val="none"/>
        </w:rPr>
        <w:t>do you really want to force your customer to wait for six seconds while your server waits for a response?</w:t>
      </w:r>
      <w:r w:rsidR="00DE4688">
        <w:rPr>
          <w:rStyle w:val="SubtleReference"/>
          <w:smallCaps w:val="0"/>
          <w:color w:val="auto"/>
          <w:szCs w:val="24"/>
          <w:u w:val="none"/>
        </w:rPr>
        <w:br/>
      </w:r>
      <w:r w:rsidR="00DE4688">
        <w:rPr>
          <w:rStyle w:val="SubtleReference"/>
          <w:smallCaps w:val="0"/>
          <w:color w:val="auto"/>
          <w:szCs w:val="24"/>
          <w:u w:val="none"/>
        </w:rPr>
        <w:br/>
      </w:r>
      <w:r w:rsidR="00035582">
        <w:rPr>
          <w:rStyle w:val="SubtleReference"/>
          <w:smallCaps w:val="0"/>
          <w:color w:val="auto"/>
          <w:szCs w:val="24"/>
          <w:u w:val="none"/>
        </w:rPr>
        <w:t>A</w:t>
      </w:r>
      <w:r w:rsidR="00EE315D">
        <w:rPr>
          <w:rStyle w:val="SubtleReference"/>
          <w:smallCaps w:val="0"/>
          <w:color w:val="auto"/>
          <w:szCs w:val="24"/>
          <w:u w:val="none"/>
        </w:rPr>
        <w:t xml:space="preserve"> dedicated server to handle that heavy </w:t>
      </w:r>
      <w:r w:rsidR="00916BB3">
        <w:rPr>
          <w:rStyle w:val="SubtleReference"/>
          <w:smallCaps w:val="0"/>
          <w:color w:val="auto"/>
          <w:szCs w:val="24"/>
          <w:u w:val="none"/>
        </w:rPr>
        <w:t>load</w:t>
      </w:r>
      <w:r w:rsidR="00EE315D">
        <w:rPr>
          <w:rStyle w:val="SubtleReference"/>
          <w:smallCaps w:val="0"/>
          <w:color w:val="auto"/>
          <w:szCs w:val="24"/>
          <w:u w:val="none"/>
        </w:rPr>
        <w:t xml:space="preserve"> is </w:t>
      </w:r>
      <w:r w:rsidR="00386971">
        <w:rPr>
          <w:rStyle w:val="SubtleReference"/>
          <w:smallCaps w:val="0"/>
          <w:color w:val="auto"/>
          <w:szCs w:val="24"/>
          <w:u w:val="none"/>
        </w:rPr>
        <w:t xml:space="preserve">critical in every company, yet so many companies fail to implement </w:t>
      </w:r>
      <w:r w:rsidR="00035582">
        <w:rPr>
          <w:rStyle w:val="SubtleReference"/>
          <w:smallCaps w:val="0"/>
          <w:color w:val="auto"/>
          <w:szCs w:val="24"/>
          <w:u w:val="none"/>
        </w:rPr>
        <w:t>one</w:t>
      </w:r>
      <w:r w:rsidR="00386971">
        <w:rPr>
          <w:rStyle w:val="SubtleReference"/>
          <w:smallCaps w:val="0"/>
          <w:color w:val="auto"/>
          <w:szCs w:val="24"/>
          <w:u w:val="none"/>
        </w:rPr>
        <w:t>. It’s such a detriment that I’ve dedicated a full chapter just to the missing dedicated API call processing server.</w:t>
      </w:r>
      <w:r w:rsidR="00035582">
        <w:rPr>
          <w:rStyle w:val="SubtleReference"/>
          <w:smallCaps w:val="0"/>
          <w:color w:val="auto"/>
          <w:szCs w:val="24"/>
          <w:u w:val="none"/>
        </w:rPr>
        <w:br/>
      </w:r>
      <w:r w:rsidR="00035582">
        <w:rPr>
          <w:rStyle w:val="SubtleReference"/>
          <w:smallCaps w:val="0"/>
          <w:color w:val="auto"/>
          <w:szCs w:val="24"/>
          <w:u w:val="none"/>
        </w:rPr>
        <w:br/>
      </w:r>
      <w:r w:rsidR="00035582" w:rsidRPr="00035582">
        <w:rPr>
          <w:rStyle w:val="SubtleReference"/>
          <w:b/>
          <w:smallCaps w:val="0"/>
          <w:color w:val="auto"/>
          <w:szCs w:val="24"/>
          <w:u w:val="none"/>
        </w:rPr>
        <w:t xml:space="preserve">The machine that does less is more secure… </w:t>
      </w:r>
      <w:r w:rsidR="00035582" w:rsidRPr="00035582">
        <w:rPr>
          <w:rStyle w:val="SubtleReference"/>
          <w:b/>
          <w:i/>
          <w:smallCaps w:val="0"/>
          <w:color w:val="auto"/>
          <w:szCs w:val="24"/>
          <w:u w:val="none"/>
        </w:rPr>
        <w:t>and optimized!</w:t>
      </w:r>
    </w:p>
    <w:p w:rsidR="002F3050" w:rsidRDefault="002F3050" w:rsidP="00A64E99">
      <w:pPr>
        <w:ind w:firstLine="720"/>
        <w:rPr>
          <w:rStyle w:val="SubtleReference"/>
          <w:smallCaps w:val="0"/>
          <w:color w:val="auto"/>
          <w:u w:val="none"/>
        </w:rPr>
      </w:pPr>
    </w:p>
    <w:p w:rsidR="00D60D7F" w:rsidRPr="00A20E5D" w:rsidRDefault="00A20E5D" w:rsidP="00A64E99">
      <w:pPr>
        <w:ind w:firstLine="720"/>
        <w:rPr>
          <w:rStyle w:val="SubtleReference"/>
          <w:rFonts w:asciiTheme="majorHAnsi" w:eastAsiaTheme="majorEastAsia" w:hAnsiTheme="majorHAnsi" w:cstheme="majorBidi"/>
          <w:smallCaps w:val="0"/>
          <w:color w:val="B01513" w:themeColor="accent1"/>
          <w:sz w:val="28"/>
          <w:szCs w:val="28"/>
          <w:u w:val="none"/>
        </w:rPr>
      </w:pPr>
      <w:r w:rsidRPr="00A20E5D">
        <w:rPr>
          <w:rStyle w:val="SubtleReference"/>
          <w:smallCaps w:val="0"/>
          <w:color w:val="auto"/>
          <w:u w:val="none"/>
        </w:rPr>
        <w:t>Now</w:t>
      </w:r>
      <w:r>
        <w:rPr>
          <w:rStyle w:val="SubtleReference"/>
          <w:smallCaps w:val="0"/>
          <w:color w:val="auto"/>
          <w:u w:val="none"/>
        </w:rPr>
        <w:t xml:space="preserve"> you’ve met Chastity Sam. Remember him </w:t>
      </w:r>
      <w:r w:rsidR="004A0BD5">
        <w:rPr>
          <w:rStyle w:val="SubtleReference"/>
          <w:smallCaps w:val="0"/>
          <w:color w:val="auto"/>
          <w:u w:val="none"/>
        </w:rPr>
        <w:t>always, a</w:t>
      </w:r>
      <w:r w:rsidR="00E02D35">
        <w:rPr>
          <w:rStyle w:val="SubtleReference"/>
          <w:smallCaps w:val="0"/>
          <w:color w:val="auto"/>
          <w:u w:val="none"/>
        </w:rPr>
        <w:t>nd think back on the 11 princip</w:t>
      </w:r>
      <w:r w:rsidR="004A0BD5">
        <w:rPr>
          <w:rStyle w:val="SubtleReference"/>
          <w:smallCaps w:val="0"/>
          <w:color w:val="auto"/>
          <w:u w:val="none"/>
        </w:rPr>
        <w:t>l</w:t>
      </w:r>
      <w:r w:rsidR="00E02D35">
        <w:rPr>
          <w:rStyle w:val="SubtleReference"/>
          <w:smallCaps w:val="0"/>
          <w:color w:val="auto"/>
          <w:u w:val="none"/>
        </w:rPr>
        <w:t>e</w:t>
      </w:r>
      <w:r w:rsidR="004A0BD5">
        <w:rPr>
          <w:rStyle w:val="SubtleReference"/>
          <w:smallCaps w:val="0"/>
          <w:color w:val="auto"/>
          <w:u w:val="none"/>
        </w:rPr>
        <w:t>s whenever you’re programming.</w:t>
      </w:r>
      <w:r w:rsidR="00BF12AD">
        <w:rPr>
          <w:rStyle w:val="SubtleReference"/>
          <w:smallCaps w:val="0"/>
          <w:color w:val="auto"/>
          <w:u w:val="none"/>
        </w:rPr>
        <w:t xml:space="preserve"> </w:t>
      </w:r>
      <w:r w:rsidR="00BF12AD" w:rsidRPr="00035582">
        <w:rPr>
          <w:rStyle w:val="SubtleReference"/>
          <w:b/>
          <w:smallCaps w:val="0"/>
          <w:color w:val="auto"/>
          <w:u w:val="none"/>
        </w:rPr>
        <w:t>Don’t memorize the letters in “Chastity Sam.”</w:t>
      </w:r>
      <w:r w:rsidR="00BF12AD">
        <w:rPr>
          <w:rStyle w:val="SubtleReference"/>
          <w:smallCaps w:val="0"/>
          <w:color w:val="auto"/>
          <w:u w:val="none"/>
        </w:rPr>
        <w:t xml:space="preserve"> They won’t help you. Instead, jot down the steps on a piece of paper, and use them to get the process into your head. Your objective is to remember </w:t>
      </w:r>
      <w:r w:rsidR="002642CE">
        <w:rPr>
          <w:rStyle w:val="SubtleReference"/>
          <w:smallCaps w:val="0"/>
          <w:color w:val="auto"/>
          <w:u w:val="none"/>
        </w:rPr>
        <w:t>the process</w:t>
      </w:r>
      <w:r w:rsidR="00C661F2">
        <w:rPr>
          <w:rStyle w:val="SubtleReference"/>
          <w:smallCaps w:val="0"/>
          <w:color w:val="auto"/>
          <w:u w:val="none"/>
        </w:rPr>
        <w:t>, not what each letter stands for.</w:t>
      </w:r>
      <w:r w:rsidR="00D60D7F" w:rsidRPr="00A20E5D">
        <w:rPr>
          <w:rStyle w:val="SubtleReference"/>
          <w:smallCaps w:val="0"/>
          <w:color w:val="B01513" w:themeColor="accent1"/>
          <w:u w:val="none"/>
        </w:rPr>
        <w:br w:type="page"/>
      </w:r>
    </w:p>
    <w:p w:rsidR="00D20675" w:rsidRPr="00D20675" w:rsidRDefault="00D20675" w:rsidP="00D20675">
      <w:pPr>
        <w:pStyle w:val="Heading1"/>
        <w:jc w:val="center"/>
        <w:rPr>
          <w:rStyle w:val="SubtleReference"/>
          <w:smallCaps w:val="0"/>
          <w:color w:val="B01513" w:themeColor="accent1"/>
          <w:u w:val="none"/>
        </w:rPr>
      </w:pPr>
      <w:r w:rsidRPr="00D20675">
        <w:rPr>
          <w:rStyle w:val="SubtleReference"/>
          <w:smallCaps w:val="0"/>
          <w:color w:val="B01513" w:themeColor="accent1"/>
          <w:u w:val="none"/>
        </w:rPr>
        <w:lastRenderedPageBreak/>
        <w:t xml:space="preserve">Chapter </w:t>
      </w:r>
      <w:r w:rsidR="00D60D7F">
        <w:rPr>
          <w:rStyle w:val="SubtleReference"/>
          <w:smallCaps w:val="0"/>
          <w:color w:val="B01513" w:themeColor="accent1"/>
          <w:u w:val="none"/>
        </w:rPr>
        <w:t>2</w:t>
      </w:r>
      <w:r w:rsidRPr="00D20675">
        <w:rPr>
          <w:rStyle w:val="SubtleReference"/>
          <w:smallCaps w:val="0"/>
          <w:color w:val="B01513" w:themeColor="accent1"/>
          <w:u w:val="none"/>
        </w:rPr>
        <w:t>: Dedicated API Call Processing Server</w:t>
      </w:r>
    </w:p>
    <w:p w:rsidR="00D20675" w:rsidRDefault="00D20675" w:rsidP="00D20675"/>
    <w:p w:rsidR="008B6753" w:rsidRDefault="00D20675" w:rsidP="008B6753">
      <w:pPr>
        <w:ind w:firstLine="720"/>
      </w:pPr>
      <w:r>
        <w:t xml:space="preserve">Why should every server make API calls? Run your calls through either one dedicated </w:t>
      </w:r>
      <w:r w:rsidR="00143A99">
        <w:t xml:space="preserve">call </w:t>
      </w:r>
      <w:r w:rsidR="009A212F">
        <w:t xml:space="preserve">processing </w:t>
      </w:r>
      <w:r>
        <w:t xml:space="preserve">server, or if your volume requires it, a network of call </w:t>
      </w:r>
      <w:r w:rsidR="009A212F">
        <w:t xml:space="preserve">processing </w:t>
      </w:r>
      <w:r>
        <w:t>servers.</w:t>
      </w:r>
      <w:r w:rsidR="008B6753">
        <w:t xml:space="preserve"> This </w:t>
      </w:r>
      <w:r w:rsidR="009A212F">
        <w:t>need is based on</w:t>
      </w:r>
      <w:r w:rsidR="008B6753">
        <w:t xml:space="preserve"> the 11</w:t>
      </w:r>
      <w:r w:rsidR="008B6753" w:rsidRPr="008B6753">
        <w:rPr>
          <w:vertAlign w:val="superscript"/>
        </w:rPr>
        <w:t>th</w:t>
      </w:r>
      <w:r w:rsidR="009A212F">
        <w:t xml:space="preserve"> principal of Chastity Sam</w:t>
      </w:r>
      <w:r w:rsidR="008B6753">
        <w:t>. Make every server perform one function, and defer that functionality to that server.</w:t>
      </w:r>
    </w:p>
    <w:p w:rsidR="00081A17" w:rsidRDefault="00405255" w:rsidP="008B6753">
      <w:pPr>
        <w:ind w:firstLine="720"/>
      </w:pPr>
      <w:r>
        <w:t xml:space="preserve">Your </w:t>
      </w:r>
      <w:r w:rsidR="006E3D92">
        <w:t>c</w:t>
      </w:r>
      <w:r>
        <w:t xml:space="preserve">all processing server doesn’t </w:t>
      </w:r>
      <w:r w:rsidR="00331052">
        <w:t>just make API calls for your network, it caches them, handles requests in parallel, gives you a response when API calls are queued, and so much more.</w:t>
      </w:r>
      <w:r w:rsidR="00DA483A">
        <w:t xml:space="preserve"> The diagram on the next page shows the difference </w:t>
      </w:r>
      <w:r w:rsidR="00F44C50">
        <w:t xml:space="preserve">between </w:t>
      </w:r>
      <w:r w:rsidR="00153B93">
        <w:t xml:space="preserve">using, and not using, a </w:t>
      </w:r>
      <w:r w:rsidR="00DA483A">
        <w:t>call processing server</w:t>
      </w:r>
      <w:r w:rsidR="00153B93">
        <w:t xml:space="preserve"> or cloud. In the upcoming chapters, we’ll explore what a call processing server does in your infrastructure.</w:t>
      </w:r>
    </w:p>
    <w:p w:rsidR="00DA483A" w:rsidRDefault="00DA483A" w:rsidP="00DA483A">
      <w:r>
        <w:rPr>
          <w:noProof/>
          <w:lang w:eastAsia="en-US"/>
        </w:rPr>
        <w:lastRenderedPageBreak/>
        <w:drawing>
          <wp:inline distT="0" distB="0" distL="0" distR="0">
            <wp:extent cx="5943600" cy="5977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i_call_processing .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77255"/>
                    </a:xfrm>
                    <a:prstGeom prst="rect">
                      <a:avLst/>
                    </a:prstGeom>
                  </pic:spPr>
                </pic:pic>
              </a:graphicData>
            </a:graphic>
          </wp:inline>
        </w:drawing>
      </w:r>
    </w:p>
    <w:p w:rsidR="00DA483A" w:rsidRDefault="00DA483A">
      <w:r>
        <w:br w:type="page"/>
      </w:r>
    </w:p>
    <w:p w:rsidR="00081A17" w:rsidRDefault="00081A17" w:rsidP="00081A17">
      <w:r w:rsidRPr="00081A17">
        <w:rPr>
          <w:b/>
        </w:rPr>
        <w:lastRenderedPageBreak/>
        <w:t>API calls through a call processing server</w:t>
      </w:r>
    </w:p>
    <w:p w:rsidR="00615C43" w:rsidRPr="00615C43" w:rsidRDefault="00BF12AD" w:rsidP="00081A17">
      <w:pPr>
        <w:pStyle w:val="ListParagraph"/>
        <w:numPr>
          <w:ilvl w:val="0"/>
          <w:numId w:val="12"/>
        </w:numPr>
        <w:rPr>
          <w:u w:color="7F7F7F" w:themeColor="text1" w:themeTint="80"/>
        </w:rPr>
      </w:pPr>
      <w:r>
        <w:t xml:space="preserve">Write the code to connect to the dedicated server. – You can employ </w:t>
      </w:r>
      <w:r w:rsidR="00550AF7">
        <w:t xml:space="preserve">RAML, Swagger, or another modeling language to simplify the code </w:t>
      </w:r>
      <w:r w:rsidR="003F2AB1">
        <w:t xml:space="preserve">that </w:t>
      </w:r>
      <w:r w:rsidR="00550AF7">
        <w:t xml:space="preserve">your call processing server requires. </w:t>
      </w:r>
      <w:r w:rsidR="00615C43">
        <w:t xml:space="preserve">Use static calls, calls that are preconfigured in your database through the use of an API modeling language. The less code you have to write, the less work you’ll have, and the lower </w:t>
      </w:r>
      <w:r w:rsidR="006B0F3C">
        <w:t>the request size</w:t>
      </w:r>
      <w:r w:rsidR="00615C43">
        <w:t>.</w:t>
      </w:r>
      <w:r w:rsidR="00615C43">
        <w:br/>
      </w:r>
      <w:r w:rsidR="00615C43">
        <w:br/>
        <w:t>Be creative. Create call batches, and send those to the call processing server.</w:t>
      </w:r>
      <w:r w:rsidR="00EB5BA1">
        <w:t xml:space="preserve"> If you don’t require the response, then the code should inform the call processing server not to </w:t>
      </w:r>
      <w:r w:rsidR="00BB043D">
        <w:t>wait for</w:t>
      </w:r>
      <w:r w:rsidR="00EB5BA1">
        <w:t xml:space="preserve"> the response. Also, consider delaying the response th</w:t>
      </w:r>
      <w:r w:rsidR="0046035A">
        <w:t>rough the use of a callback URL (w</w:t>
      </w:r>
      <w:r w:rsidR="00EB5BA1">
        <w:t>ebhook)</w:t>
      </w:r>
      <w:r w:rsidR="0046035A">
        <w:t xml:space="preserve"> if you don’t need the response immediately.</w:t>
      </w:r>
      <w:r w:rsidR="00C675DF">
        <w:t xml:space="preserve"> I’ll discuss these topics</w:t>
      </w:r>
      <w:r w:rsidR="004E65E0">
        <w:t xml:space="preserve"> in greater detail</w:t>
      </w:r>
      <w:r w:rsidR="00C675DF">
        <w:t xml:space="preserve"> in </w:t>
      </w:r>
      <w:r w:rsidR="004E65E0">
        <w:t>upcoming</w:t>
      </w:r>
      <w:r w:rsidR="00C675DF">
        <w:t xml:space="preserve"> chapters.</w:t>
      </w:r>
      <w:r w:rsidR="009C171C">
        <w:br/>
      </w:r>
    </w:p>
    <w:p w:rsidR="00EB5BA1" w:rsidRPr="00EB5BA1" w:rsidRDefault="00615C43" w:rsidP="00081A17">
      <w:pPr>
        <w:pStyle w:val="ListParagraph"/>
        <w:numPr>
          <w:ilvl w:val="0"/>
          <w:numId w:val="12"/>
        </w:numPr>
        <w:rPr>
          <w:u w:color="7F7F7F" w:themeColor="text1" w:themeTint="80"/>
        </w:rPr>
      </w:pPr>
      <w:r>
        <w:t xml:space="preserve">Your </w:t>
      </w:r>
      <w:r w:rsidR="006E0A7F">
        <w:t xml:space="preserve">call processing server handles the </w:t>
      </w:r>
      <w:r w:rsidR="009C171C">
        <w:t>all security restrictions for the call</w:t>
      </w:r>
      <w:r w:rsidR="006E0A7F">
        <w:t>. Store your credentials encrypted in the database, or use a key management solution such as KMS from Amazon Web Services.</w:t>
      </w:r>
      <w:r w:rsidR="009C171C">
        <w:br/>
      </w:r>
    </w:p>
    <w:p w:rsidR="0015627B" w:rsidRPr="0015627B" w:rsidRDefault="00EB5BA1" w:rsidP="00081A17">
      <w:pPr>
        <w:pStyle w:val="ListParagraph"/>
        <w:numPr>
          <w:ilvl w:val="0"/>
          <w:numId w:val="12"/>
        </w:numPr>
        <w:rPr>
          <w:u w:color="7F7F7F" w:themeColor="text1" w:themeTint="80"/>
        </w:rPr>
      </w:pPr>
      <w:r>
        <w:t xml:space="preserve">Your call processing server makes the request for each call. The calls run in parallel, and if the calling server requested a response, it </w:t>
      </w:r>
      <w:r w:rsidR="0015627B">
        <w:t>send</w:t>
      </w:r>
      <w:r w:rsidR="00222F40">
        <w:t>s</w:t>
      </w:r>
      <w:r w:rsidR="0015627B">
        <w:t xml:space="preserve"> the response. The call processing server also caches the response when it can be useful later.</w:t>
      </w:r>
      <w:r w:rsidR="00270CAC">
        <w:br/>
      </w:r>
    </w:p>
    <w:p w:rsidR="00DA483A" w:rsidRDefault="0015627B" w:rsidP="0015627B">
      <w:pPr>
        <w:ind w:firstLine="720"/>
      </w:pPr>
      <w:r>
        <w:t xml:space="preserve">Your call processing server will not only handle </w:t>
      </w:r>
      <w:r w:rsidR="00C87FE8">
        <w:t>the call for you; it will also shorten your development time</w:t>
      </w:r>
      <w:r w:rsidR="00707421">
        <w:t xml:space="preserve">. </w:t>
      </w:r>
      <w:r w:rsidR="00DA483A">
        <w:t>On the next page</w:t>
      </w:r>
      <w:r w:rsidR="00707421">
        <w:t xml:space="preserve"> is an example for running a preconfigured call on the Bit API Hub API Optimization Engine.</w:t>
      </w:r>
    </w:p>
    <w:p w:rsidR="00707421" w:rsidRDefault="00DA483A" w:rsidP="00DA483A">
      <w:r>
        <w:br w:type="page"/>
      </w:r>
    </w:p>
    <w:tbl>
      <w:tblPr>
        <w:tblStyle w:val="TableGrid"/>
        <w:tblW w:w="0" w:type="auto"/>
        <w:tblLook w:val="04A0" w:firstRow="1" w:lastRow="0" w:firstColumn="1" w:lastColumn="0" w:noHBand="0" w:noVBand="1"/>
      </w:tblPr>
      <w:tblGrid>
        <w:gridCol w:w="9350"/>
      </w:tblGrid>
      <w:tr w:rsidR="00707421" w:rsidTr="00707421">
        <w:tc>
          <w:tcPr>
            <w:tcW w:w="9350" w:type="dxa"/>
          </w:tcPr>
          <w:p w:rsidR="00707421" w:rsidRDefault="00707421" w:rsidP="00707421">
            <w:pPr>
              <w:rPr>
                <w:rStyle w:val="hljs-preprocessor"/>
                <w:rFonts w:ascii="Consolas" w:hAnsi="Consolas" w:cs="Consolas"/>
                <w:color w:val="F5871F"/>
                <w:sz w:val="20"/>
                <w:szCs w:val="20"/>
                <w:shd w:val="clear" w:color="auto" w:fill="F5F5F5"/>
              </w:rPr>
            </w:pPr>
            <w:r>
              <w:rPr>
                <w:rStyle w:val="hljs-preprocessor"/>
                <w:rFonts w:ascii="Consolas" w:hAnsi="Consolas" w:cs="Consolas"/>
                <w:color w:val="F5871F"/>
                <w:sz w:val="20"/>
                <w:szCs w:val="20"/>
                <w:shd w:val="clear" w:color="auto" w:fill="F5F5F5"/>
              </w:rPr>
              <w:lastRenderedPageBreak/>
              <w:t>&lt;?PHP</w:t>
            </w:r>
          </w:p>
          <w:p w:rsidR="00707421" w:rsidRDefault="00707421" w:rsidP="00707421">
            <w:pPr>
              <w:rPr>
                <w:rStyle w:val="hljs-preprocessor"/>
                <w:rFonts w:ascii="Consolas" w:hAnsi="Consolas" w:cs="Consolas"/>
                <w:color w:val="F5871F"/>
                <w:sz w:val="20"/>
                <w:szCs w:val="20"/>
                <w:shd w:val="clear" w:color="auto" w:fill="F5F5F5"/>
              </w:rPr>
            </w:pPr>
          </w:p>
          <w:p w:rsidR="00707421" w:rsidRDefault="00707421" w:rsidP="00707421">
            <w:pPr>
              <w:rPr>
                <w:rStyle w:val="hljs-comment"/>
                <w:rFonts w:ascii="Consolas" w:hAnsi="Consolas" w:cs="Consolas"/>
                <w:color w:val="8E908C"/>
                <w:sz w:val="20"/>
                <w:szCs w:val="20"/>
                <w:shd w:val="clear" w:color="auto" w:fill="F5F5F5"/>
              </w:rPr>
            </w:pPr>
            <w:r>
              <w:rPr>
                <w:rStyle w:val="hljs-comment"/>
                <w:rFonts w:ascii="Consolas" w:hAnsi="Consolas" w:cs="Consolas"/>
                <w:color w:val="8E908C"/>
                <w:sz w:val="20"/>
                <w:szCs w:val="20"/>
                <w:shd w:val="clear" w:color="auto" w:fill="F5F5F5"/>
              </w:rPr>
              <w:t>// Set your request</w:t>
            </w:r>
          </w:p>
          <w:p w:rsidR="00707421" w:rsidRDefault="00707421" w:rsidP="00707421">
            <w:pPr>
              <w:rPr>
                <w:rFonts w:ascii="Consolas" w:hAnsi="Consolas" w:cs="Consolas"/>
                <w:color w:val="4D4D4C"/>
                <w:sz w:val="20"/>
                <w:szCs w:val="20"/>
                <w:shd w:val="clear" w:color="auto" w:fill="F5F5F5"/>
              </w:rPr>
            </w:pPr>
            <w:r>
              <w:rPr>
                <w:rStyle w:val="hljs-variable"/>
                <w:rFonts w:ascii="Consolas" w:hAnsi="Consolas" w:cs="Consolas"/>
                <w:color w:val="C82829"/>
                <w:sz w:val="20"/>
                <w:szCs w:val="20"/>
                <w:shd w:val="clear" w:color="auto" w:fill="F5F5F5"/>
              </w:rPr>
              <w:t>$request</w:t>
            </w:r>
            <w:r>
              <w:rPr>
                <w:rFonts w:ascii="Consolas" w:hAnsi="Consolas" w:cs="Consolas"/>
                <w:color w:val="4D4D4C"/>
                <w:sz w:val="20"/>
                <w:szCs w:val="20"/>
                <w:shd w:val="clear" w:color="auto" w:fill="F5F5F5"/>
              </w:rPr>
              <w:t xml:space="preserve"> = </w:t>
            </w:r>
            <w:r>
              <w:rPr>
                <w:rStyle w:val="hljs-keyword"/>
                <w:rFonts w:ascii="Consolas" w:hAnsi="Consolas" w:cs="Consolas"/>
                <w:color w:val="8959A8"/>
                <w:sz w:val="20"/>
                <w:szCs w:val="20"/>
                <w:shd w:val="clear" w:color="auto" w:fill="F5F5F5"/>
              </w:rPr>
              <w:t>array</w:t>
            </w:r>
            <w:r>
              <w:rPr>
                <w:rFonts w:ascii="Consolas" w:hAnsi="Consolas" w:cs="Consolas"/>
                <w:color w:val="4D4D4C"/>
                <w:sz w:val="20"/>
                <w:szCs w:val="20"/>
                <w:shd w:val="clear" w:color="auto" w:fill="F5F5F5"/>
              </w:rPr>
              <w:t>(</w:t>
            </w:r>
          </w:p>
          <w:p w:rsidR="00707421" w:rsidRDefault="00707421" w:rsidP="00707421">
            <w:pPr>
              <w:rPr>
                <w:rFonts w:ascii="Consolas" w:hAnsi="Consolas" w:cs="Consolas"/>
                <w:color w:val="4D4D4C"/>
                <w:sz w:val="20"/>
                <w:szCs w:val="20"/>
                <w:shd w:val="clear" w:color="auto" w:fill="F5F5F5"/>
              </w:rPr>
            </w:pPr>
          </w:p>
          <w:p w:rsidR="00707421" w:rsidRDefault="00707421" w:rsidP="00707421">
            <w:pPr>
              <w:ind w:left="720"/>
              <w:rPr>
                <w:rStyle w:val="hljs-string"/>
                <w:rFonts w:ascii="Consolas" w:hAnsi="Consolas" w:cs="Consolas"/>
                <w:color w:val="718C00"/>
                <w:sz w:val="20"/>
                <w:szCs w:val="20"/>
                <w:shd w:val="clear" w:color="auto" w:fill="F5F5F5"/>
              </w:rPr>
            </w:pPr>
            <w:r>
              <w:rPr>
                <w:rStyle w:val="hljs-string"/>
                <w:rFonts w:ascii="Consolas" w:hAnsi="Consolas" w:cs="Consolas"/>
                <w:color w:val="718C00"/>
                <w:sz w:val="20"/>
                <w:szCs w:val="20"/>
                <w:shd w:val="clear" w:color="auto" w:fill="F5F5F5"/>
              </w:rPr>
              <w:t>"api"</w:t>
            </w:r>
            <w:r>
              <w:rPr>
                <w:rFonts w:ascii="Consolas" w:hAnsi="Consolas" w:cs="Consolas"/>
                <w:color w:val="4D4D4C"/>
                <w:sz w:val="20"/>
                <w:szCs w:val="20"/>
                <w:shd w:val="clear" w:color="auto" w:fill="F5F5F5"/>
              </w:rPr>
              <w:t xml:space="preserve"> =&gt; </w:t>
            </w:r>
            <w:r>
              <w:rPr>
                <w:rStyle w:val="hljs-string"/>
                <w:rFonts w:ascii="Consolas" w:hAnsi="Consolas" w:cs="Consolas"/>
                <w:color w:val="718C00"/>
                <w:sz w:val="20"/>
                <w:szCs w:val="20"/>
                <w:shd w:val="clear" w:color="auto" w:fill="F5F5F5"/>
              </w:rPr>
              <w:t>"facebook"</w:t>
            </w:r>
            <w:r>
              <w:rPr>
                <w:rFonts w:ascii="Consolas" w:hAnsi="Consolas" w:cs="Consolas"/>
                <w:color w:val="4D4D4C"/>
                <w:sz w:val="20"/>
                <w:szCs w:val="20"/>
                <w:shd w:val="clear" w:color="auto" w:fill="F5F5F5"/>
              </w:rPr>
              <w:t>,</w:t>
            </w:r>
            <w:r>
              <w:rPr>
                <w:rFonts w:ascii="Consolas" w:hAnsi="Consolas" w:cs="Consolas"/>
                <w:color w:val="4D4D4C"/>
                <w:sz w:val="20"/>
                <w:szCs w:val="20"/>
                <w:shd w:val="clear" w:color="auto" w:fill="F5F5F5"/>
              </w:rPr>
              <w:br/>
            </w:r>
            <w:r>
              <w:rPr>
                <w:rStyle w:val="hljs-string"/>
                <w:rFonts w:ascii="Consolas" w:hAnsi="Consolas" w:cs="Consolas"/>
                <w:color w:val="718C00"/>
                <w:sz w:val="20"/>
                <w:szCs w:val="20"/>
                <w:shd w:val="clear" w:color="auto" w:fill="F5F5F5"/>
              </w:rPr>
              <w:t>"api-call"</w:t>
            </w:r>
            <w:r>
              <w:rPr>
                <w:rFonts w:ascii="Consolas" w:hAnsi="Consolas" w:cs="Consolas"/>
                <w:color w:val="4D4D4C"/>
                <w:sz w:val="20"/>
                <w:szCs w:val="20"/>
                <w:shd w:val="clear" w:color="auto" w:fill="F5F5F5"/>
              </w:rPr>
              <w:t xml:space="preserve"> =&gt; </w:t>
            </w:r>
            <w:r>
              <w:rPr>
                <w:rStyle w:val="hljs-string"/>
                <w:rFonts w:ascii="Consolas" w:hAnsi="Consolas" w:cs="Consolas"/>
                <w:color w:val="718C00"/>
                <w:sz w:val="20"/>
                <w:szCs w:val="20"/>
                <w:shd w:val="clear" w:color="auto" w:fill="F5F5F5"/>
              </w:rPr>
              <w:t>"gettimeline"</w:t>
            </w:r>
          </w:p>
          <w:p w:rsidR="00707421" w:rsidRDefault="00707421" w:rsidP="00707421">
            <w:pPr>
              <w:ind w:left="720"/>
              <w:rPr>
                <w:rStyle w:val="hljs-string"/>
                <w:rFonts w:ascii="Consolas" w:hAnsi="Consolas" w:cs="Consolas"/>
                <w:color w:val="718C00"/>
                <w:sz w:val="20"/>
                <w:szCs w:val="20"/>
                <w:shd w:val="clear" w:color="auto" w:fill="F5F5F5"/>
              </w:rPr>
            </w:pPr>
          </w:p>
          <w:p w:rsidR="00707421" w:rsidRDefault="00707421" w:rsidP="00707421">
            <w:pPr>
              <w:rPr>
                <w:rFonts w:ascii="Consolas" w:hAnsi="Consolas" w:cs="Consolas"/>
                <w:color w:val="4D4D4C"/>
                <w:sz w:val="20"/>
                <w:szCs w:val="20"/>
                <w:shd w:val="clear" w:color="auto" w:fill="F5F5F5"/>
              </w:rPr>
            </w:pPr>
            <w:r>
              <w:rPr>
                <w:rFonts w:ascii="Consolas" w:hAnsi="Consolas" w:cs="Consolas"/>
                <w:color w:val="4D4D4C"/>
                <w:sz w:val="20"/>
                <w:szCs w:val="20"/>
                <w:shd w:val="clear" w:color="auto" w:fill="F5F5F5"/>
              </w:rPr>
              <w:t>);</w:t>
            </w:r>
          </w:p>
          <w:p w:rsidR="00707421" w:rsidRDefault="00707421" w:rsidP="00707421">
            <w:pPr>
              <w:rPr>
                <w:rFonts w:ascii="Consolas" w:hAnsi="Consolas" w:cs="Consolas"/>
                <w:color w:val="4D4D4C"/>
                <w:sz w:val="20"/>
                <w:szCs w:val="20"/>
                <w:shd w:val="clear" w:color="auto" w:fill="F5F5F5"/>
              </w:rPr>
            </w:pPr>
          </w:p>
          <w:p w:rsidR="00707421" w:rsidRDefault="00707421" w:rsidP="00707421">
            <w:pPr>
              <w:rPr>
                <w:rStyle w:val="hljs-comment"/>
                <w:rFonts w:ascii="Consolas" w:hAnsi="Consolas" w:cs="Consolas"/>
                <w:color w:val="8E908C"/>
                <w:sz w:val="20"/>
                <w:szCs w:val="20"/>
                <w:shd w:val="clear" w:color="auto" w:fill="F5F5F5"/>
              </w:rPr>
            </w:pPr>
            <w:r>
              <w:rPr>
                <w:rStyle w:val="hljs-comment"/>
                <w:rFonts w:ascii="Consolas" w:hAnsi="Consolas" w:cs="Consolas"/>
                <w:color w:val="8E908C"/>
                <w:sz w:val="20"/>
                <w:szCs w:val="20"/>
                <w:shd w:val="clear" w:color="auto" w:fill="F5F5F5"/>
              </w:rPr>
              <w:t>// ...and now call your API with only one line of code.</w:t>
            </w:r>
          </w:p>
          <w:p w:rsidR="00707421" w:rsidRDefault="00707421" w:rsidP="00707421">
            <w:pPr>
              <w:rPr>
                <w:rFonts w:ascii="Consolas" w:hAnsi="Consolas" w:cs="Consolas"/>
                <w:color w:val="4D4D4C"/>
                <w:sz w:val="20"/>
                <w:szCs w:val="20"/>
                <w:shd w:val="clear" w:color="auto" w:fill="F5F5F5"/>
              </w:rPr>
            </w:pPr>
            <w:r>
              <w:rPr>
                <w:rStyle w:val="hljs-variable"/>
                <w:rFonts w:ascii="Consolas" w:hAnsi="Consolas" w:cs="Consolas"/>
                <w:color w:val="C82829"/>
                <w:sz w:val="20"/>
                <w:szCs w:val="20"/>
                <w:shd w:val="clear" w:color="auto" w:fill="F5F5F5"/>
              </w:rPr>
              <w:t>$response</w:t>
            </w:r>
            <w:r>
              <w:rPr>
                <w:rFonts w:ascii="Consolas" w:hAnsi="Consolas" w:cs="Consolas"/>
                <w:color w:val="4D4D4C"/>
                <w:sz w:val="20"/>
                <w:szCs w:val="20"/>
                <w:shd w:val="clear" w:color="auto" w:fill="F5F5F5"/>
              </w:rPr>
              <w:t xml:space="preserve"> = </w:t>
            </w:r>
            <w:r>
              <w:rPr>
                <w:rStyle w:val="hljs-variable"/>
                <w:rFonts w:ascii="Consolas" w:hAnsi="Consolas" w:cs="Consolas"/>
                <w:color w:val="C82829"/>
                <w:sz w:val="20"/>
                <w:szCs w:val="20"/>
                <w:shd w:val="clear" w:color="auto" w:fill="F5F5F5"/>
              </w:rPr>
              <w:t>$api</w:t>
            </w:r>
            <w:r w:rsidR="00E94066">
              <w:rPr>
                <w:rFonts w:ascii="Consolas" w:hAnsi="Consolas" w:cs="Consolas"/>
                <w:color w:val="4D4D4C"/>
                <w:sz w:val="20"/>
                <w:szCs w:val="20"/>
                <w:shd w:val="clear" w:color="auto" w:fill="F5F5F5"/>
              </w:rPr>
              <w:t>-&gt;c</w:t>
            </w:r>
            <w:r>
              <w:rPr>
                <w:rFonts w:ascii="Consolas" w:hAnsi="Consolas" w:cs="Consolas"/>
                <w:color w:val="4D4D4C"/>
                <w:sz w:val="20"/>
                <w:szCs w:val="20"/>
                <w:shd w:val="clear" w:color="auto" w:fill="F5F5F5"/>
              </w:rPr>
              <w:t>all(</w:t>
            </w:r>
            <w:r>
              <w:rPr>
                <w:rStyle w:val="hljs-variable"/>
                <w:rFonts w:ascii="Consolas" w:hAnsi="Consolas" w:cs="Consolas"/>
                <w:color w:val="C82829"/>
                <w:sz w:val="20"/>
                <w:szCs w:val="20"/>
                <w:shd w:val="clear" w:color="auto" w:fill="F5F5F5"/>
              </w:rPr>
              <w:t>$request</w:t>
            </w:r>
            <w:r>
              <w:rPr>
                <w:rFonts w:ascii="Consolas" w:hAnsi="Consolas" w:cs="Consolas"/>
                <w:color w:val="4D4D4C"/>
                <w:sz w:val="20"/>
                <w:szCs w:val="20"/>
                <w:shd w:val="clear" w:color="auto" w:fill="F5F5F5"/>
              </w:rPr>
              <w:t>);</w:t>
            </w:r>
          </w:p>
          <w:p w:rsidR="00707421" w:rsidRDefault="00707421" w:rsidP="00707421">
            <w:pPr>
              <w:rPr>
                <w:rStyle w:val="SubtleReference"/>
                <w:u w:val="none"/>
              </w:rPr>
            </w:pPr>
          </w:p>
        </w:tc>
      </w:tr>
    </w:tbl>
    <w:p w:rsidR="00F45993" w:rsidRDefault="00F45993" w:rsidP="00707421">
      <w:pPr>
        <w:rPr>
          <w:rStyle w:val="SubtleReference"/>
          <w:u w:val="none"/>
        </w:rPr>
      </w:pPr>
    </w:p>
    <w:p w:rsidR="00F45993" w:rsidRDefault="00F45993">
      <w:pPr>
        <w:rPr>
          <w:rStyle w:val="SubtleReference"/>
          <w:u w:val="none"/>
        </w:rPr>
      </w:pPr>
      <w:r>
        <w:rPr>
          <w:rStyle w:val="SubtleReference"/>
          <w:u w:val="none"/>
        </w:rPr>
        <w:br w:type="page"/>
      </w:r>
    </w:p>
    <w:p w:rsidR="00F45993" w:rsidRDefault="00F45993" w:rsidP="00692B53">
      <w:pPr>
        <w:pStyle w:val="Heading1"/>
        <w:jc w:val="center"/>
        <w:rPr>
          <w:rStyle w:val="SubtleReference"/>
          <w:smallCaps w:val="0"/>
          <w:color w:val="B01513" w:themeColor="accent1"/>
          <w:u w:val="none"/>
        </w:rPr>
      </w:pPr>
      <w:r w:rsidRPr="00F45993">
        <w:rPr>
          <w:rStyle w:val="SubtleReference"/>
          <w:smallCaps w:val="0"/>
          <w:color w:val="B01513" w:themeColor="accent1"/>
          <w:u w:val="none"/>
        </w:rPr>
        <w:lastRenderedPageBreak/>
        <w:t>Chapter 3: Batch Processing</w:t>
      </w:r>
    </w:p>
    <w:p w:rsidR="00692B53" w:rsidRPr="00692B53" w:rsidRDefault="00692B53" w:rsidP="00692B53"/>
    <w:p w:rsidR="00C11B23" w:rsidRDefault="00F45993" w:rsidP="00F45993">
      <w:pPr>
        <w:rPr>
          <w:rStyle w:val="SubtleReference"/>
          <w:smallCaps w:val="0"/>
          <w:color w:val="auto"/>
          <w:u w:val="none"/>
        </w:rPr>
      </w:pPr>
      <w:r>
        <w:rPr>
          <w:rStyle w:val="SubtleReference"/>
          <w:smallCaps w:val="0"/>
          <w:color w:val="auto"/>
          <w:u w:val="none"/>
        </w:rPr>
        <w:tab/>
      </w:r>
      <w:r w:rsidR="00EF3C40">
        <w:rPr>
          <w:rStyle w:val="SubtleReference"/>
          <w:smallCaps w:val="0"/>
          <w:color w:val="auto"/>
          <w:u w:val="none"/>
        </w:rPr>
        <w:t>Send a list of all of your API calls to the call processing server instead of sending each request separately.</w:t>
      </w:r>
    </w:p>
    <w:p w:rsidR="009566DE" w:rsidRDefault="00C11B23" w:rsidP="00C11B23">
      <w:pPr>
        <w:ind w:firstLine="720"/>
        <w:rPr>
          <w:rStyle w:val="SubtleReference"/>
          <w:smallCaps w:val="0"/>
          <w:color w:val="auto"/>
          <w:u w:val="none"/>
        </w:rPr>
      </w:pPr>
      <w:r>
        <w:rPr>
          <w:rStyle w:val="SubtleReference"/>
          <w:smallCaps w:val="0"/>
          <w:color w:val="auto"/>
          <w:u w:val="none"/>
        </w:rPr>
        <w:t xml:space="preserve">For example, you have </w:t>
      </w:r>
      <w:r w:rsidR="0094119E">
        <w:rPr>
          <w:rStyle w:val="SubtleReference"/>
          <w:smallCaps w:val="0"/>
          <w:color w:val="auto"/>
          <w:u w:val="none"/>
        </w:rPr>
        <w:t>a logged in user</w:t>
      </w:r>
      <w:r>
        <w:rPr>
          <w:rStyle w:val="SubtleReference"/>
          <w:smallCaps w:val="0"/>
          <w:color w:val="auto"/>
          <w:u w:val="none"/>
        </w:rPr>
        <w:t xml:space="preserve"> on a page of your site</w:t>
      </w:r>
      <w:r w:rsidR="0094119E">
        <w:rPr>
          <w:rStyle w:val="SubtleReference"/>
          <w:smallCaps w:val="0"/>
          <w:color w:val="auto"/>
          <w:u w:val="none"/>
        </w:rPr>
        <w:t>.</w:t>
      </w:r>
      <w:r>
        <w:rPr>
          <w:rStyle w:val="SubtleReference"/>
          <w:smallCaps w:val="0"/>
          <w:color w:val="auto"/>
          <w:u w:val="none"/>
        </w:rPr>
        <w:t xml:space="preserve"> </w:t>
      </w:r>
      <w:r w:rsidR="0094119E">
        <w:rPr>
          <w:rStyle w:val="SubtleReference"/>
          <w:smallCaps w:val="0"/>
          <w:color w:val="auto"/>
          <w:u w:val="none"/>
        </w:rPr>
        <w:t>T</w:t>
      </w:r>
      <w:r>
        <w:rPr>
          <w:rStyle w:val="SubtleReference"/>
          <w:smallCaps w:val="0"/>
          <w:color w:val="auto"/>
          <w:u w:val="none"/>
        </w:rPr>
        <w:t>hat</w:t>
      </w:r>
      <w:r w:rsidR="0094119E">
        <w:rPr>
          <w:rStyle w:val="SubtleReference"/>
          <w:smallCaps w:val="0"/>
          <w:color w:val="auto"/>
          <w:u w:val="none"/>
        </w:rPr>
        <w:t xml:space="preserve"> page</w:t>
      </w:r>
      <w:r>
        <w:rPr>
          <w:rStyle w:val="SubtleReference"/>
          <w:smallCaps w:val="0"/>
          <w:color w:val="auto"/>
          <w:u w:val="none"/>
        </w:rPr>
        <w:t xml:space="preserve"> makes a call to Facebook to grab timeline data</w:t>
      </w:r>
      <w:r w:rsidR="0094119E">
        <w:rPr>
          <w:rStyle w:val="SubtleReference"/>
          <w:smallCaps w:val="0"/>
          <w:color w:val="auto"/>
          <w:u w:val="none"/>
        </w:rPr>
        <w:t xml:space="preserve">, a call to Twitter to grab their latest tweets, and Google+ to grab their latest posts. Without </w:t>
      </w:r>
      <w:r w:rsidR="00E4080A">
        <w:rPr>
          <w:rStyle w:val="SubtleReference"/>
          <w:smallCaps w:val="0"/>
          <w:color w:val="auto"/>
          <w:u w:val="none"/>
        </w:rPr>
        <w:t>batch processing</w:t>
      </w:r>
      <w:r w:rsidR="00EC27BE">
        <w:rPr>
          <w:rStyle w:val="SubtleReference"/>
          <w:smallCaps w:val="0"/>
          <w:color w:val="auto"/>
          <w:u w:val="none"/>
        </w:rPr>
        <w:t xml:space="preserve">, </w:t>
      </w:r>
      <w:r w:rsidR="009566DE">
        <w:rPr>
          <w:rStyle w:val="SubtleReference"/>
          <w:smallCaps w:val="0"/>
          <w:color w:val="auto"/>
          <w:u w:val="none"/>
        </w:rPr>
        <w:t xml:space="preserve">you need to make each call to the call processing server separately. Remember that TCP, the protocol for </w:t>
      </w:r>
      <w:r w:rsidR="00E4080A">
        <w:rPr>
          <w:rStyle w:val="SubtleReference"/>
          <w:smallCaps w:val="0"/>
          <w:color w:val="auto"/>
          <w:u w:val="none"/>
        </w:rPr>
        <w:t>the web</w:t>
      </w:r>
      <w:r w:rsidR="009566DE">
        <w:rPr>
          <w:rStyle w:val="SubtleReference"/>
          <w:smallCaps w:val="0"/>
          <w:color w:val="auto"/>
          <w:u w:val="none"/>
        </w:rPr>
        <w:t>, takes 9 steps to complete a single call, not to mention the overhead in querying the call processing server repeatedly.</w:t>
      </w:r>
    </w:p>
    <w:p w:rsidR="00692B53" w:rsidRDefault="009566DE" w:rsidP="00C11B23">
      <w:pPr>
        <w:ind w:firstLine="720"/>
        <w:rPr>
          <w:rStyle w:val="SubtleReference"/>
          <w:smallCaps w:val="0"/>
          <w:color w:val="auto"/>
          <w:u w:val="none"/>
        </w:rPr>
      </w:pPr>
      <w:r>
        <w:rPr>
          <w:rStyle w:val="SubtleReference"/>
          <w:smallCaps w:val="0"/>
          <w:color w:val="auto"/>
          <w:u w:val="none"/>
        </w:rPr>
        <w:t>With batch processing, your call processing server is now capable of processing calls in parallel</w:t>
      </w:r>
      <w:r w:rsidR="006C1C50">
        <w:rPr>
          <w:rStyle w:val="SubtleReference"/>
          <w:smallCaps w:val="0"/>
          <w:color w:val="auto"/>
          <w:u w:val="none"/>
        </w:rPr>
        <w:t>, thus tremendously speeding up your requests.</w:t>
      </w:r>
    </w:p>
    <w:p w:rsidR="00692B53" w:rsidRDefault="00072828">
      <w:pPr>
        <w:rPr>
          <w:rStyle w:val="SubtleReference"/>
          <w:smallCaps w:val="0"/>
          <w:color w:val="auto"/>
          <w:u w:val="none"/>
        </w:rPr>
      </w:pPr>
      <w:r>
        <w:rPr>
          <w:rStyle w:val="SubtleReference"/>
          <w:smallCaps w:val="0"/>
          <w:noProof/>
          <w:color w:val="auto"/>
          <w:u w:val="none"/>
          <w:lang w:eastAsia="en-US"/>
        </w:rPr>
        <w:lastRenderedPageBreak/>
        <w:drawing>
          <wp:inline distT="0" distB="0" distL="0" distR="0" wp14:anchorId="45D12778" wp14:editId="03E3F041">
            <wp:extent cx="5943600" cy="6210300"/>
            <wp:effectExtent l="0" t="0" r="0" b="0"/>
            <wp:docPr id="6" name="Picture 6" descr="C:\Users\CozyLife\AppData\Local\Microsoft\Windows\INetCache\Content.Word\batch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zyLife\AppData\Local\Microsoft\Windows\INetCache\Content.Word\batch_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10300"/>
                    </a:xfrm>
                    <a:prstGeom prst="rect">
                      <a:avLst/>
                    </a:prstGeom>
                    <a:noFill/>
                    <a:ln>
                      <a:noFill/>
                    </a:ln>
                  </pic:spPr>
                </pic:pic>
              </a:graphicData>
            </a:graphic>
          </wp:inline>
        </w:drawing>
      </w:r>
      <w:r w:rsidR="00692B53">
        <w:rPr>
          <w:rStyle w:val="SubtleReference"/>
          <w:smallCaps w:val="0"/>
          <w:color w:val="auto"/>
          <w:u w:val="none"/>
        </w:rPr>
        <w:br w:type="page"/>
      </w:r>
    </w:p>
    <w:p w:rsidR="00692B53" w:rsidRPr="00692B53" w:rsidRDefault="00692B53" w:rsidP="00692B53">
      <w:pPr>
        <w:pStyle w:val="Heading1"/>
        <w:jc w:val="center"/>
        <w:rPr>
          <w:rStyle w:val="SubtleReference"/>
          <w:smallCaps w:val="0"/>
          <w:color w:val="B01513" w:themeColor="accent1"/>
          <w:u w:val="none"/>
        </w:rPr>
      </w:pPr>
      <w:r w:rsidRPr="00692B53">
        <w:rPr>
          <w:rStyle w:val="SubtleReference"/>
          <w:smallCaps w:val="0"/>
          <w:color w:val="B01513" w:themeColor="accent1"/>
          <w:u w:val="none"/>
        </w:rPr>
        <w:lastRenderedPageBreak/>
        <w:t xml:space="preserve">Chapter 4: Run </w:t>
      </w:r>
      <w:r>
        <w:rPr>
          <w:rStyle w:val="SubtleReference"/>
          <w:smallCaps w:val="0"/>
          <w:color w:val="B01513" w:themeColor="accent1"/>
          <w:u w:val="none"/>
        </w:rPr>
        <w:t>Your Calls in Parallel</w:t>
      </w:r>
    </w:p>
    <w:p w:rsidR="00692B53" w:rsidRDefault="00692B53" w:rsidP="00692B53">
      <w:pPr>
        <w:ind w:firstLine="720"/>
        <w:rPr>
          <w:rStyle w:val="SubtleReference"/>
          <w:smallCaps w:val="0"/>
          <w:color w:val="auto"/>
          <w:u w:val="none"/>
        </w:rPr>
      </w:pPr>
    </w:p>
    <w:p w:rsidR="00C96040" w:rsidRDefault="00C96040" w:rsidP="00692B53">
      <w:pPr>
        <w:ind w:firstLine="720"/>
        <w:rPr>
          <w:rStyle w:val="SubtleReference"/>
          <w:smallCaps w:val="0"/>
          <w:color w:val="auto"/>
          <w:u w:val="none"/>
        </w:rPr>
      </w:pPr>
      <w:r>
        <w:rPr>
          <w:rStyle w:val="SubtleReference"/>
          <w:smallCaps w:val="0"/>
          <w:color w:val="auto"/>
          <w:u w:val="none"/>
        </w:rPr>
        <w:t xml:space="preserve">When your call processing server makes a call, it has to go through a very </w:t>
      </w:r>
      <w:r w:rsidR="00872B32">
        <w:rPr>
          <w:rStyle w:val="SubtleReference"/>
          <w:smallCaps w:val="0"/>
          <w:color w:val="auto"/>
          <w:u w:val="none"/>
        </w:rPr>
        <w:t>resource</w:t>
      </w:r>
      <w:r>
        <w:rPr>
          <w:rStyle w:val="SubtleReference"/>
          <w:smallCaps w:val="0"/>
          <w:color w:val="auto"/>
          <w:u w:val="none"/>
        </w:rPr>
        <w:t xml:space="preserve"> intensive loop. </w:t>
      </w:r>
      <w:r w:rsidR="00872B32">
        <w:rPr>
          <w:rStyle w:val="SubtleReference"/>
          <w:smallCaps w:val="0"/>
          <w:color w:val="auto"/>
          <w:u w:val="none"/>
        </w:rPr>
        <w:t>With batch processing, you simply send your batch of API requests</w:t>
      </w:r>
      <w:r>
        <w:rPr>
          <w:rStyle w:val="SubtleReference"/>
          <w:smallCaps w:val="0"/>
          <w:color w:val="auto"/>
          <w:u w:val="none"/>
        </w:rPr>
        <w:t>. However, now we have the issue of talking to the remote server.</w:t>
      </w:r>
    </w:p>
    <w:p w:rsidR="007A6F93" w:rsidRDefault="00C96040" w:rsidP="00692B53">
      <w:pPr>
        <w:ind w:firstLine="720"/>
        <w:rPr>
          <w:rStyle w:val="SubtleReference"/>
          <w:smallCaps w:val="0"/>
          <w:color w:val="auto"/>
          <w:u w:val="none"/>
        </w:rPr>
      </w:pPr>
      <w:r>
        <w:rPr>
          <w:rStyle w:val="SubtleReference"/>
          <w:smallCaps w:val="0"/>
          <w:color w:val="auto"/>
          <w:u w:val="none"/>
        </w:rPr>
        <w:t xml:space="preserve">When calling the remote server, process the calls in parallel. Every major programming language (including PHP) </w:t>
      </w:r>
      <w:r w:rsidR="00F74880">
        <w:rPr>
          <w:rStyle w:val="SubtleReference"/>
          <w:smallCaps w:val="0"/>
          <w:color w:val="auto"/>
          <w:u w:val="none"/>
        </w:rPr>
        <w:t>has support for</w:t>
      </w:r>
      <w:r>
        <w:rPr>
          <w:rStyle w:val="SubtleReference"/>
          <w:smallCaps w:val="0"/>
          <w:color w:val="auto"/>
          <w:u w:val="none"/>
        </w:rPr>
        <w:t xml:space="preserve"> multitaski</w:t>
      </w:r>
      <w:r w:rsidR="007A6F93">
        <w:rPr>
          <w:rStyle w:val="SubtleReference"/>
          <w:smallCaps w:val="0"/>
          <w:color w:val="auto"/>
          <w:u w:val="none"/>
        </w:rPr>
        <w:t>ng</w:t>
      </w:r>
      <w:r w:rsidR="00872B32">
        <w:rPr>
          <w:rStyle w:val="SubtleReference"/>
          <w:smallCaps w:val="0"/>
          <w:color w:val="auto"/>
          <w:u w:val="none"/>
        </w:rPr>
        <w:t>.</w:t>
      </w:r>
    </w:p>
    <w:p w:rsidR="00D370A5" w:rsidRDefault="007A6F93" w:rsidP="00136501">
      <w:pPr>
        <w:ind w:firstLine="720"/>
        <w:rPr>
          <w:rStyle w:val="SubtleReference"/>
          <w:smallCaps w:val="0"/>
          <w:color w:val="auto"/>
          <w:u w:val="none"/>
        </w:rPr>
      </w:pPr>
      <w:r>
        <w:rPr>
          <w:rStyle w:val="SubtleReference"/>
          <w:smallCaps w:val="0"/>
          <w:color w:val="auto"/>
          <w:u w:val="none"/>
        </w:rPr>
        <w:t xml:space="preserve">To understand why it’s important to make all of your calls in parallel, </w:t>
      </w:r>
      <w:r w:rsidR="001133B2">
        <w:rPr>
          <w:rStyle w:val="SubtleReference"/>
          <w:smallCaps w:val="0"/>
          <w:color w:val="auto"/>
          <w:u w:val="none"/>
        </w:rPr>
        <w:t xml:space="preserve">take a look at the explanation in Chastity Sam at the beginning of this book. As you can see, when processing calls in serial, the time it takes for each call is stacked. Three 5 second calls take 15 </w:t>
      </w:r>
      <w:r w:rsidR="007B5DB9">
        <w:rPr>
          <w:rStyle w:val="SubtleReference"/>
          <w:smallCaps w:val="0"/>
          <w:color w:val="auto"/>
          <w:u w:val="none"/>
        </w:rPr>
        <w:t>seconds</w:t>
      </w:r>
      <w:r w:rsidR="001133B2">
        <w:rPr>
          <w:rStyle w:val="SubtleReference"/>
          <w:smallCaps w:val="0"/>
          <w:color w:val="auto"/>
          <w:u w:val="none"/>
        </w:rPr>
        <w:t>. In parallel, those same three calls take 5 seconds. (The length of the longest call determines how long the script will take.)</w:t>
      </w:r>
    </w:p>
    <w:p w:rsidR="00D370A5" w:rsidRDefault="00072828">
      <w:pPr>
        <w:rPr>
          <w:rStyle w:val="SubtleReference"/>
          <w:smallCaps w:val="0"/>
          <w:color w:val="auto"/>
          <w:u w:val="none"/>
        </w:rPr>
      </w:pPr>
      <w:r>
        <w:rPr>
          <w:rStyle w:val="SubtleReference"/>
          <w:smallCaps w:val="0"/>
          <w:noProof/>
          <w:color w:val="auto"/>
          <w:u w:val="none"/>
          <w:lang w:eastAsia="en-US"/>
        </w:rPr>
        <w:lastRenderedPageBreak/>
        <w:drawing>
          <wp:inline distT="0" distB="0" distL="0" distR="0">
            <wp:extent cx="4714875" cy="7381875"/>
            <wp:effectExtent l="0" t="0" r="9525" b="9525"/>
            <wp:docPr id="7" name="Picture 7" descr="C:\Users\CozyLife\AppData\Local\Microsoft\Windows\INetCache\Content.Word\parallel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zyLife\AppData\Local\Microsoft\Windows\INetCache\Content.Word\parallel_process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7381875"/>
                    </a:xfrm>
                    <a:prstGeom prst="rect">
                      <a:avLst/>
                    </a:prstGeom>
                    <a:noFill/>
                    <a:ln>
                      <a:noFill/>
                    </a:ln>
                  </pic:spPr>
                </pic:pic>
              </a:graphicData>
            </a:graphic>
          </wp:inline>
        </w:drawing>
      </w:r>
      <w:r w:rsidR="00D370A5">
        <w:rPr>
          <w:rStyle w:val="SubtleReference"/>
          <w:smallCaps w:val="0"/>
          <w:color w:val="auto"/>
          <w:u w:val="none"/>
        </w:rPr>
        <w:br w:type="page"/>
      </w:r>
    </w:p>
    <w:p w:rsidR="00D370A5" w:rsidRDefault="00D370A5" w:rsidP="00D370A5">
      <w:pPr>
        <w:pStyle w:val="Heading1"/>
        <w:jc w:val="center"/>
        <w:rPr>
          <w:rStyle w:val="SubtleReference"/>
          <w:smallCaps w:val="0"/>
          <w:color w:val="B01513" w:themeColor="accent1"/>
          <w:u w:val="none"/>
        </w:rPr>
      </w:pPr>
      <w:r w:rsidRPr="00D370A5">
        <w:rPr>
          <w:rStyle w:val="SubtleReference"/>
          <w:smallCaps w:val="0"/>
          <w:color w:val="B01513" w:themeColor="accent1"/>
          <w:u w:val="none"/>
        </w:rPr>
        <w:lastRenderedPageBreak/>
        <w:t>Chapter 5: API Modeling Language</w:t>
      </w:r>
    </w:p>
    <w:p w:rsidR="00D370A5" w:rsidRPr="00D370A5" w:rsidRDefault="00D370A5" w:rsidP="00D370A5"/>
    <w:p w:rsidR="004F12BA" w:rsidRDefault="00905A09" w:rsidP="00D370A5">
      <w:pPr>
        <w:ind w:firstLine="720"/>
        <w:rPr>
          <w:rStyle w:val="SubtleReference"/>
          <w:smallCaps w:val="0"/>
          <w:color w:val="auto"/>
          <w:u w:val="none"/>
        </w:rPr>
      </w:pPr>
      <w:r>
        <w:rPr>
          <w:rStyle w:val="SubtleReference"/>
          <w:smallCaps w:val="0"/>
          <w:color w:val="auto"/>
          <w:u w:val="none"/>
        </w:rPr>
        <w:t>As a rule of Chastity Sam, standardized code holds a well-recognized format for all developers to follow. Several AP</w:t>
      </w:r>
      <w:r w:rsidR="00B41FD5">
        <w:rPr>
          <w:rStyle w:val="SubtleReference"/>
          <w:smallCaps w:val="0"/>
          <w:color w:val="auto"/>
          <w:u w:val="none"/>
        </w:rPr>
        <w:t xml:space="preserve">I modeling languages exist with </w:t>
      </w:r>
      <w:r>
        <w:rPr>
          <w:rStyle w:val="SubtleReference"/>
          <w:smallCaps w:val="0"/>
          <w:color w:val="auto"/>
          <w:u w:val="none"/>
        </w:rPr>
        <w:t>RAML and Swagger</w:t>
      </w:r>
      <w:r w:rsidR="00B41FD5">
        <w:rPr>
          <w:rStyle w:val="SubtleReference"/>
          <w:smallCaps w:val="0"/>
          <w:color w:val="auto"/>
          <w:u w:val="none"/>
        </w:rPr>
        <w:t xml:space="preserve"> as the most popular</w:t>
      </w:r>
      <w:r>
        <w:rPr>
          <w:rStyle w:val="SubtleReference"/>
          <w:smallCaps w:val="0"/>
          <w:color w:val="auto"/>
          <w:u w:val="none"/>
        </w:rPr>
        <w:t>. Modeling your remote APIs has many advantages. One of which is that you define exactly what the remote API ser</w:t>
      </w:r>
      <w:r w:rsidR="004F12BA">
        <w:rPr>
          <w:rStyle w:val="SubtleReference"/>
          <w:smallCaps w:val="0"/>
          <w:color w:val="auto"/>
          <w:u w:val="none"/>
        </w:rPr>
        <w:t>ver</w:t>
      </w:r>
      <w:r w:rsidR="00A4241F">
        <w:rPr>
          <w:rStyle w:val="SubtleReference"/>
          <w:smallCaps w:val="0"/>
          <w:color w:val="auto"/>
          <w:u w:val="none"/>
        </w:rPr>
        <w:t xml:space="preserve"> expects </w:t>
      </w:r>
      <w:r w:rsidR="004F12BA">
        <w:rPr>
          <w:rStyle w:val="SubtleReference"/>
          <w:smallCaps w:val="0"/>
          <w:color w:val="auto"/>
          <w:u w:val="none"/>
        </w:rPr>
        <w:t>in the request.</w:t>
      </w:r>
      <w:r w:rsidR="00700CA1">
        <w:rPr>
          <w:rStyle w:val="SubtleReference"/>
          <w:smallCaps w:val="0"/>
          <w:color w:val="auto"/>
          <w:u w:val="none"/>
        </w:rPr>
        <w:t xml:space="preserve"> L</w:t>
      </w:r>
      <w:r w:rsidR="004F12BA">
        <w:rPr>
          <w:rStyle w:val="SubtleReference"/>
          <w:smallCaps w:val="0"/>
          <w:color w:val="auto"/>
          <w:u w:val="none"/>
        </w:rPr>
        <w:t xml:space="preserve">et’s take a look at why </w:t>
      </w:r>
      <w:r w:rsidR="008002DF">
        <w:rPr>
          <w:rStyle w:val="SubtleReference"/>
          <w:smallCaps w:val="0"/>
          <w:color w:val="auto"/>
          <w:u w:val="none"/>
        </w:rPr>
        <w:t>that’s useful.</w:t>
      </w:r>
    </w:p>
    <w:p w:rsidR="001E7A5B" w:rsidRDefault="004F12BA" w:rsidP="00D370A5">
      <w:pPr>
        <w:ind w:firstLine="720"/>
        <w:rPr>
          <w:rStyle w:val="SubtleReference"/>
          <w:smallCaps w:val="0"/>
          <w:color w:val="auto"/>
          <w:u w:val="none"/>
        </w:rPr>
      </w:pPr>
      <w:r>
        <w:rPr>
          <w:rStyle w:val="SubtleReference"/>
          <w:smallCaps w:val="0"/>
          <w:color w:val="auto"/>
          <w:u w:val="none"/>
        </w:rPr>
        <w:t xml:space="preserve">Every API has a different data structure, and not every API uses the same format. </w:t>
      </w:r>
      <w:r w:rsidR="00687FC6">
        <w:rPr>
          <w:rStyle w:val="SubtleReference"/>
          <w:smallCaps w:val="0"/>
          <w:color w:val="auto"/>
          <w:u w:val="none"/>
        </w:rPr>
        <w:t>Let’s</w:t>
      </w:r>
      <w:r>
        <w:rPr>
          <w:rStyle w:val="SubtleReference"/>
          <w:smallCaps w:val="0"/>
          <w:color w:val="auto"/>
          <w:u w:val="none"/>
        </w:rPr>
        <w:t xml:space="preserve"> keep the</w:t>
      </w:r>
      <w:r w:rsidR="009E266C">
        <w:rPr>
          <w:rStyle w:val="SubtleReference"/>
          <w:smallCaps w:val="0"/>
          <w:color w:val="auto"/>
          <w:u w:val="none"/>
        </w:rPr>
        <w:t xml:space="preserve"> </w:t>
      </w:r>
      <w:r w:rsidR="001A1803">
        <w:rPr>
          <w:rStyle w:val="SubtleReference"/>
          <w:smallCaps w:val="0"/>
          <w:color w:val="auto"/>
          <w:u w:val="none"/>
        </w:rPr>
        <w:t>format</w:t>
      </w:r>
      <w:r w:rsidR="009E266C">
        <w:rPr>
          <w:rStyle w:val="SubtleReference"/>
          <w:smallCaps w:val="0"/>
          <w:color w:val="auto"/>
          <w:u w:val="none"/>
        </w:rPr>
        <w:t xml:space="preserve"> standardized to JSON, and use an internal request data structure that the cal</w:t>
      </w:r>
      <w:r w:rsidR="00687FC6">
        <w:rPr>
          <w:rStyle w:val="SubtleReference"/>
          <w:smallCaps w:val="0"/>
          <w:color w:val="auto"/>
          <w:u w:val="none"/>
        </w:rPr>
        <w:t>l processing server understands.</w:t>
      </w:r>
      <w:r w:rsidR="009E266C">
        <w:rPr>
          <w:rStyle w:val="SubtleReference"/>
          <w:smallCaps w:val="0"/>
          <w:color w:val="auto"/>
          <w:u w:val="none"/>
        </w:rPr>
        <w:t xml:space="preserve"> </w:t>
      </w:r>
      <w:r w:rsidR="00687FC6">
        <w:rPr>
          <w:rStyle w:val="SubtleReference"/>
          <w:smallCaps w:val="0"/>
          <w:color w:val="auto"/>
          <w:u w:val="none"/>
        </w:rPr>
        <w:t>T</w:t>
      </w:r>
      <w:r w:rsidR="009E266C">
        <w:rPr>
          <w:rStyle w:val="SubtleReference"/>
          <w:smallCaps w:val="0"/>
          <w:color w:val="auto"/>
          <w:u w:val="none"/>
        </w:rPr>
        <w:t xml:space="preserve">he call processing server </w:t>
      </w:r>
      <w:r w:rsidR="00687FC6">
        <w:rPr>
          <w:rStyle w:val="SubtleReference"/>
          <w:smallCaps w:val="0"/>
          <w:color w:val="auto"/>
          <w:u w:val="none"/>
        </w:rPr>
        <w:t>uses</w:t>
      </w:r>
      <w:r w:rsidR="009E266C">
        <w:rPr>
          <w:rStyle w:val="SubtleReference"/>
          <w:smallCaps w:val="0"/>
          <w:color w:val="auto"/>
          <w:u w:val="none"/>
        </w:rPr>
        <w:t xml:space="preserve"> the internal </w:t>
      </w:r>
      <w:r w:rsidR="00FD5EB6">
        <w:rPr>
          <w:rStyle w:val="SubtleReference"/>
          <w:smallCaps w:val="0"/>
          <w:color w:val="auto"/>
          <w:u w:val="none"/>
        </w:rPr>
        <w:t>request</w:t>
      </w:r>
      <w:r w:rsidR="009E266C">
        <w:rPr>
          <w:rStyle w:val="SubtleReference"/>
          <w:smallCaps w:val="0"/>
          <w:color w:val="auto"/>
          <w:u w:val="none"/>
        </w:rPr>
        <w:t xml:space="preserve"> to </w:t>
      </w:r>
      <w:r w:rsidR="00827715">
        <w:rPr>
          <w:rStyle w:val="SubtleReference"/>
          <w:smallCaps w:val="0"/>
          <w:color w:val="auto"/>
          <w:u w:val="none"/>
        </w:rPr>
        <w:t>generate</w:t>
      </w:r>
      <w:r w:rsidR="00687FC6">
        <w:rPr>
          <w:rStyle w:val="SubtleReference"/>
          <w:smallCaps w:val="0"/>
          <w:color w:val="auto"/>
          <w:u w:val="none"/>
        </w:rPr>
        <w:t xml:space="preserve"> </w:t>
      </w:r>
      <w:r w:rsidR="009E266C">
        <w:rPr>
          <w:rStyle w:val="SubtleReference"/>
          <w:smallCaps w:val="0"/>
          <w:color w:val="auto"/>
          <w:u w:val="none"/>
        </w:rPr>
        <w:t>the</w:t>
      </w:r>
      <w:r w:rsidR="00827715">
        <w:rPr>
          <w:rStyle w:val="SubtleReference"/>
          <w:smallCaps w:val="0"/>
          <w:color w:val="auto"/>
          <w:u w:val="none"/>
        </w:rPr>
        <w:t xml:space="preserve"> proper format for the remote </w:t>
      </w:r>
      <w:r w:rsidR="009E266C">
        <w:rPr>
          <w:rStyle w:val="SubtleReference"/>
          <w:smallCaps w:val="0"/>
          <w:color w:val="auto"/>
          <w:u w:val="none"/>
        </w:rPr>
        <w:t>API</w:t>
      </w:r>
      <w:r w:rsidR="00827715">
        <w:rPr>
          <w:rStyle w:val="SubtleReference"/>
          <w:smallCaps w:val="0"/>
          <w:color w:val="auto"/>
          <w:u w:val="none"/>
        </w:rPr>
        <w:t xml:space="preserve">. </w:t>
      </w:r>
      <w:r w:rsidR="00010DD0">
        <w:rPr>
          <w:rStyle w:val="SubtleReference"/>
          <w:smallCaps w:val="0"/>
          <w:color w:val="auto"/>
          <w:u w:val="none"/>
        </w:rPr>
        <w:t>To do so, the call processing server uses t</w:t>
      </w:r>
      <w:r w:rsidR="001E7A5B">
        <w:rPr>
          <w:rStyle w:val="SubtleReference"/>
          <w:smallCaps w:val="0"/>
          <w:color w:val="auto"/>
          <w:u w:val="none"/>
        </w:rPr>
        <w:t>he API modeling language</w:t>
      </w:r>
      <w:r w:rsidR="00010DD0">
        <w:rPr>
          <w:rStyle w:val="SubtleReference"/>
          <w:smallCaps w:val="0"/>
          <w:color w:val="auto"/>
          <w:u w:val="none"/>
        </w:rPr>
        <w:t xml:space="preserve">. </w:t>
      </w:r>
      <w:r w:rsidR="00FD5EB6">
        <w:rPr>
          <w:rStyle w:val="SubtleReference"/>
          <w:smallCaps w:val="0"/>
          <w:color w:val="auto"/>
          <w:u w:val="none"/>
        </w:rPr>
        <w:t xml:space="preserve">It can </w:t>
      </w:r>
      <w:r w:rsidR="00010DD0">
        <w:rPr>
          <w:rStyle w:val="SubtleReference"/>
          <w:smallCaps w:val="0"/>
          <w:color w:val="auto"/>
          <w:u w:val="none"/>
        </w:rPr>
        <w:t>further reduce overhead</w:t>
      </w:r>
      <w:r w:rsidR="00FD5EB6">
        <w:rPr>
          <w:rStyle w:val="SubtleReference"/>
          <w:smallCaps w:val="0"/>
          <w:color w:val="auto"/>
          <w:u w:val="none"/>
        </w:rPr>
        <w:t xml:space="preserve"> by validating</w:t>
      </w:r>
      <w:r w:rsidR="001E7A5B">
        <w:rPr>
          <w:rStyle w:val="SubtleReference"/>
          <w:smallCaps w:val="0"/>
          <w:color w:val="auto"/>
          <w:u w:val="none"/>
        </w:rPr>
        <w:t xml:space="preserve"> the request prior to sending it to the remote server</w:t>
      </w:r>
      <w:r w:rsidR="00010DD0">
        <w:rPr>
          <w:rStyle w:val="SubtleReference"/>
          <w:smallCaps w:val="0"/>
          <w:color w:val="auto"/>
          <w:u w:val="none"/>
        </w:rPr>
        <w:t>.</w:t>
      </w:r>
    </w:p>
    <w:p w:rsidR="001A1803" w:rsidRDefault="001A1803" w:rsidP="00D370A5">
      <w:pPr>
        <w:ind w:firstLine="720"/>
        <w:rPr>
          <w:rStyle w:val="SubtleReference"/>
          <w:smallCaps w:val="0"/>
          <w:color w:val="auto"/>
          <w:u w:val="none"/>
        </w:rPr>
      </w:pPr>
      <w:r>
        <w:rPr>
          <w:rStyle w:val="SubtleReference"/>
          <w:smallCaps w:val="0"/>
          <w:color w:val="auto"/>
          <w:u w:val="none"/>
        </w:rPr>
        <w:t>To keep your system simple, send a JSON request to your call processing server. Your call processing server validates the request, and generates the required request to the remote server. The call processing server then makes the required call, and routes the response back to the calling system in JSON format.</w:t>
      </w:r>
    </w:p>
    <w:p w:rsidR="000E2EA8" w:rsidRDefault="00E3454F" w:rsidP="00D370A5">
      <w:pPr>
        <w:ind w:firstLine="720"/>
        <w:rPr>
          <w:rStyle w:val="SubtleReference"/>
          <w:smallCaps w:val="0"/>
          <w:color w:val="auto"/>
          <w:u w:val="none"/>
        </w:rPr>
      </w:pPr>
      <w:r>
        <w:rPr>
          <w:rStyle w:val="SubtleReference"/>
          <w:smallCaps w:val="0"/>
          <w:color w:val="auto"/>
          <w:u w:val="none"/>
        </w:rPr>
        <w:t>To understand just how to implement a modeling language, consider the RAML model</w:t>
      </w:r>
      <w:r w:rsidR="000E2EA8">
        <w:rPr>
          <w:rStyle w:val="SubtleReference"/>
          <w:smallCaps w:val="0"/>
          <w:color w:val="auto"/>
          <w:u w:val="none"/>
        </w:rPr>
        <w:t xml:space="preserve"> on the next page</w:t>
      </w:r>
      <w:r>
        <w:rPr>
          <w:rStyle w:val="SubtleReference"/>
          <w:smallCaps w:val="0"/>
          <w:color w:val="auto"/>
          <w:u w:val="none"/>
        </w:rPr>
        <w:t>.</w:t>
      </w:r>
    </w:p>
    <w:p w:rsidR="000E2EA8" w:rsidRDefault="000E2EA8">
      <w:pPr>
        <w:rPr>
          <w:rStyle w:val="SubtleReference"/>
          <w:smallCaps w:val="0"/>
          <w:color w:val="auto"/>
          <w:u w:val="none"/>
        </w:rPr>
      </w:pPr>
      <w:r>
        <w:rPr>
          <w:rStyle w:val="SubtleReference"/>
          <w:smallCaps w:val="0"/>
          <w:color w:val="auto"/>
          <w:u w:val="none"/>
        </w:rPr>
        <w:br w:type="page"/>
      </w:r>
    </w:p>
    <w:tbl>
      <w:tblPr>
        <w:tblStyle w:val="TableGrid"/>
        <w:tblW w:w="0" w:type="auto"/>
        <w:tblLook w:val="04A0" w:firstRow="1" w:lastRow="0" w:firstColumn="1" w:lastColumn="0" w:noHBand="0" w:noVBand="1"/>
      </w:tblPr>
      <w:tblGrid>
        <w:gridCol w:w="9350"/>
      </w:tblGrid>
      <w:tr w:rsidR="00E3454F" w:rsidTr="00E3454F">
        <w:tc>
          <w:tcPr>
            <w:tcW w:w="9350" w:type="dxa"/>
          </w:tcPr>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lastRenderedPageBreak/>
              <w:t>#%RAML 0.8</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title: Salesforce Chatter Communities REST API</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version: v28.0</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baseUri: https://{communityDomain}.force.com/{communityPath}</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uriParameters:</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communityDomain:</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displayName: Community Domain</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type: string</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communityPath:</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displayName: Community Path</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type: string</w:t>
            </w:r>
          </w:p>
          <w:p w:rsid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pattern: ^[a-zA-Z0-9][-a-zA-Z0-9]*$</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/sales</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get:</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headers:</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x-custom-header:</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type: string</w:t>
            </w:r>
          </w:p>
          <w:p w:rsidR="001104BC" w:rsidRDefault="001104BC"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default: ‘none’</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queryParameters:</w:t>
            </w:r>
          </w:p>
          <w:p w:rsidR="00E3454F" w:rsidRDefault="00E3454F" w:rsidP="00E3454F">
            <w:pPr>
              <w:rPr>
                <w:rStyle w:val="SubtleReference"/>
                <w:rFonts w:ascii="Consolas" w:hAnsi="Consolas" w:cs="Consolas"/>
                <w:smallCaps w:val="0"/>
                <w:color w:val="auto"/>
                <w:u w:val="none"/>
              </w:rPr>
            </w:pPr>
            <w:r>
              <w:rPr>
                <w:rStyle w:val="SubtleReference"/>
                <w:rFonts w:ascii="Consolas" w:hAnsi="Consolas" w:cs="Consolas"/>
                <w:smallCaps w:val="0"/>
                <w:color w:val="auto"/>
                <w:u w:val="none"/>
              </w:rPr>
              <w:t xml:space="preserve">   id:</w:t>
            </w:r>
          </w:p>
          <w:p w:rsidR="00E3454F" w:rsidRPr="00E3454F" w:rsidRDefault="00E3454F" w:rsidP="00E3454F">
            <w:pPr>
              <w:rPr>
                <w:rStyle w:val="SubtleReference"/>
                <w:rFonts w:ascii="Consolas" w:hAnsi="Consolas" w:cs="Consolas"/>
                <w:smallCaps w:val="0"/>
                <w:color w:val="auto"/>
                <w:u w:val="none"/>
              </w:rPr>
            </w:pPr>
            <w:r w:rsidRPr="00E3454F">
              <w:rPr>
                <w:rStyle w:val="SubtleReference"/>
                <w:rFonts w:ascii="Consolas" w:hAnsi="Consolas" w:cs="Consolas"/>
                <w:smallCaps w:val="0"/>
                <w:color w:val="auto"/>
                <w:u w:val="none"/>
              </w:rPr>
              <w:t xml:space="preserve">    type: </w:t>
            </w:r>
            <w:r>
              <w:rPr>
                <w:rStyle w:val="SubtleReference"/>
                <w:rFonts w:ascii="Consolas" w:hAnsi="Consolas" w:cs="Consolas"/>
                <w:smallCaps w:val="0"/>
                <w:color w:val="auto"/>
                <w:u w:val="none"/>
              </w:rPr>
              <w:t>integer</w:t>
            </w:r>
          </w:p>
        </w:tc>
      </w:tr>
    </w:tbl>
    <w:p w:rsidR="000E2EA8" w:rsidRPr="008C1E37" w:rsidRDefault="008C1E37" w:rsidP="00E3454F">
      <w:pPr>
        <w:rPr>
          <w:rStyle w:val="SubtleReference"/>
          <w:i/>
          <w:smallCaps w:val="0"/>
          <w:color w:val="auto"/>
          <w:sz w:val="20"/>
          <w:szCs w:val="20"/>
          <w:u w:val="none"/>
        </w:rPr>
      </w:pPr>
      <w:r w:rsidRPr="008C1E37">
        <w:rPr>
          <w:rStyle w:val="SubtleReference"/>
          <w:i/>
          <w:smallCaps w:val="0"/>
          <w:color w:val="auto"/>
          <w:sz w:val="20"/>
          <w:szCs w:val="20"/>
          <w:u w:val="none"/>
        </w:rPr>
        <w:t>Source: http://raml.org/spec.html#uri-parameters</w:t>
      </w:r>
    </w:p>
    <w:p w:rsidR="001104BC" w:rsidRDefault="000E2EA8" w:rsidP="00E3454F">
      <w:pPr>
        <w:rPr>
          <w:rStyle w:val="SubtleReference"/>
          <w:smallCaps w:val="0"/>
          <w:color w:val="auto"/>
          <w:u w:val="none"/>
        </w:rPr>
      </w:pPr>
      <w:r>
        <w:rPr>
          <w:rStyle w:val="SubtleReference"/>
          <w:smallCaps w:val="0"/>
          <w:color w:val="auto"/>
          <w:u w:val="none"/>
        </w:rPr>
        <w:tab/>
      </w:r>
      <w:r w:rsidR="008C1E37">
        <w:rPr>
          <w:rStyle w:val="SubtleReference"/>
          <w:smallCaps w:val="0"/>
          <w:color w:val="auto"/>
          <w:u w:val="none"/>
        </w:rPr>
        <w:t>As you can see, everything is “sketched out” as to how the Salesforce API is supposed to work. You can now write custom code</w:t>
      </w:r>
      <w:r w:rsidR="00C20F90">
        <w:rPr>
          <w:rStyle w:val="SubtleReference"/>
          <w:smallCaps w:val="0"/>
          <w:color w:val="auto"/>
          <w:u w:val="none"/>
        </w:rPr>
        <w:t>, like that on the following page,</w:t>
      </w:r>
      <w:r w:rsidR="008C1E37">
        <w:rPr>
          <w:rStyle w:val="SubtleReference"/>
          <w:smallCaps w:val="0"/>
          <w:color w:val="auto"/>
          <w:u w:val="none"/>
        </w:rPr>
        <w:t xml:space="preserve"> to fill in the blanks. A simple JSON request is suffi</w:t>
      </w:r>
      <w:r w:rsidR="001104BC">
        <w:rPr>
          <w:rStyle w:val="SubtleReference"/>
          <w:smallCaps w:val="0"/>
          <w:color w:val="auto"/>
          <w:u w:val="none"/>
        </w:rPr>
        <w:t xml:space="preserve">cient </w:t>
      </w:r>
      <w:r w:rsidR="008C1E37">
        <w:rPr>
          <w:rStyle w:val="SubtleReference"/>
          <w:smallCaps w:val="0"/>
          <w:color w:val="auto"/>
          <w:u w:val="none"/>
        </w:rPr>
        <w:t>for the request, and with a few changes, such as specifying the XML root element somewhere, it could work with an XML API.</w:t>
      </w:r>
    </w:p>
    <w:p w:rsidR="001104BC" w:rsidRDefault="001104BC">
      <w:pPr>
        <w:rPr>
          <w:rStyle w:val="SubtleReference"/>
          <w:smallCaps w:val="0"/>
          <w:color w:val="auto"/>
          <w:u w:val="none"/>
        </w:rPr>
      </w:pPr>
      <w:r>
        <w:rPr>
          <w:rStyle w:val="SubtleReference"/>
          <w:smallCaps w:val="0"/>
          <w:color w:val="auto"/>
          <w:u w:val="none"/>
        </w:rPr>
        <w:br w:type="page"/>
      </w:r>
    </w:p>
    <w:p w:rsidR="001104BC" w:rsidRDefault="001104BC" w:rsidP="00E3454F">
      <w:pPr>
        <w:rPr>
          <w:rStyle w:val="SubtleReference"/>
          <w:smallCaps w:val="0"/>
          <w:color w:val="auto"/>
          <w:u w:val="none"/>
        </w:rPr>
      </w:pPr>
    </w:p>
    <w:tbl>
      <w:tblPr>
        <w:tblStyle w:val="TableGrid"/>
        <w:tblW w:w="0" w:type="auto"/>
        <w:tblLook w:val="04A0" w:firstRow="1" w:lastRow="0" w:firstColumn="1" w:lastColumn="0" w:noHBand="0" w:noVBand="1"/>
      </w:tblPr>
      <w:tblGrid>
        <w:gridCol w:w="9350"/>
      </w:tblGrid>
      <w:tr w:rsidR="001104BC" w:rsidTr="001104BC">
        <w:tc>
          <w:tcPr>
            <w:tcW w:w="9350" w:type="dxa"/>
          </w:tcPr>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“uriParameters”:</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“communityDomain”: ”my-domain”,</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“communityPath”: “my-path”</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“uri”: “/sales”,</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“method”: “get”,</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“headers”:</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“x-custom-header”: “value”</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“query”</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“id”: 1</w:t>
            </w:r>
          </w:p>
          <w:p w:rsidR="001104BC" w:rsidRPr="007811A3" w:rsidRDefault="001104BC" w:rsidP="00E3454F">
            <w:pPr>
              <w:rPr>
                <w:rStyle w:val="SubtleReference"/>
                <w:rFonts w:ascii="Consolas" w:hAnsi="Consolas" w:cs="Consolas"/>
                <w:smallCaps w:val="0"/>
                <w:color w:val="auto"/>
                <w:u w:val="none"/>
              </w:rPr>
            </w:pPr>
            <w:r w:rsidRPr="007811A3">
              <w:rPr>
                <w:rStyle w:val="SubtleReference"/>
                <w:rFonts w:ascii="Consolas" w:hAnsi="Consolas" w:cs="Consolas"/>
                <w:smallCaps w:val="0"/>
                <w:color w:val="auto"/>
                <w:u w:val="none"/>
              </w:rPr>
              <w:t xml:space="preserve">    }</w:t>
            </w:r>
          </w:p>
          <w:p w:rsidR="001104BC" w:rsidRDefault="001104BC" w:rsidP="00E3454F">
            <w:pPr>
              <w:rPr>
                <w:rStyle w:val="SubtleReference"/>
                <w:smallCaps w:val="0"/>
                <w:color w:val="auto"/>
                <w:u w:val="none"/>
              </w:rPr>
            </w:pPr>
            <w:r w:rsidRPr="007811A3">
              <w:rPr>
                <w:rStyle w:val="SubtleReference"/>
                <w:rFonts w:ascii="Consolas" w:hAnsi="Consolas" w:cs="Consolas"/>
                <w:smallCaps w:val="0"/>
                <w:color w:val="auto"/>
                <w:u w:val="none"/>
              </w:rPr>
              <w:t>}</w:t>
            </w:r>
          </w:p>
        </w:tc>
      </w:tr>
    </w:tbl>
    <w:p w:rsidR="001104BC" w:rsidRDefault="001104BC" w:rsidP="00E3454F">
      <w:pPr>
        <w:rPr>
          <w:rStyle w:val="SubtleReference"/>
          <w:smallCaps w:val="0"/>
          <w:color w:val="auto"/>
          <w:u w:val="none"/>
        </w:rPr>
      </w:pPr>
    </w:p>
    <w:p w:rsidR="002D6ABE" w:rsidRDefault="002D6ABE">
      <w:pPr>
        <w:rPr>
          <w:rStyle w:val="SubtleReference"/>
          <w:smallCaps w:val="0"/>
          <w:color w:val="auto"/>
          <w:u w:val="none"/>
        </w:rPr>
      </w:pPr>
      <w:r>
        <w:rPr>
          <w:rStyle w:val="SubtleReference"/>
          <w:smallCaps w:val="0"/>
          <w:color w:val="auto"/>
          <w:u w:val="none"/>
        </w:rPr>
        <w:br w:type="page"/>
      </w:r>
    </w:p>
    <w:p w:rsidR="007811A3" w:rsidRDefault="002D6ABE" w:rsidP="007811A3">
      <w:pPr>
        <w:pStyle w:val="Heading1"/>
        <w:jc w:val="center"/>
        <w:rPr>
          <w:rStyle w:val="SubtleReference"/>
          <w:smallCaps w:val="0"/>
          <w:color w:val="B01513" w:themeColor="accent1"/>
          <w:u w:val="none"/>
        </w:rPr>
      </w:pPr>
      <w:r w:rsidRPr="002D6ABE">
        <w:rPr>
          <w:rStyle w:val="SubtleReference"/>
          <w:smallCaps w:val="0"/>
          <w:color w:val="B01513" w:themeColor="accent1"/>
          <w:u w:val="none"/>
        </w:rPr>
        <w:lastRenderedPageBreak/>
        <w:t>Chapter 6: Don’t Wait for a Response</w:t>
      </w:r>
    </w:p>
    <w:p w:rsidR="007811A3" w:rsidRPr="007811A3" w:rsidRDefault="007811A3" w:rsidP="007811A3"/>
    <w:p w:rsidR="006B575F" w:rsidRDefault="007811A3" w:rsidP="007811A3">
      <w:pPr>
        <w:ind w:firstLine="720"/>
        <w:rPr>
          <w:rStyle w:val="SubtleReference"/>
          <w:smallCaps w:val="0"/>
          <w:color w:val="auto"/>
          <w:u w:val="none"/>
        </w:rPr>
      </w:pPr>
      <w:r>
        <w:rPr>
          <w:rStyle w:val="SubtleReference"/>
          <w:smallCaps w:val="0"/>
          <w:color w:val="auto"/>
          <w:u w:val="none"/>
        </w:rPr>
        <w:t xml:space="preserve">We all make non-critical calls to API servers. An example of a non-critical call is reporting data to an analytics platform. If you send data for every request, and two times a month some data is rejected by the analytics API, is it worth it to wait an extra half a second on each call to see if the remote server validated the request? Most likely it’s </w:t>
      </w:r>
      <w:r w:rsidR="006B575F">
        <w:rPr>
          <w:rStyle w:val="SubtleReference"/>
          <w:smallCaps w:val="0"/>
          <w:color w:val="auto"/>
          <w:u w:val="none"/>
        </w:rPr>
        <w:t>not.</w:t>
      </w:r>
    </w:p>
    <w:p w:rsidR="00B24EBC" w:rsidRDefault="007811A3" w:rsidP="007811A3">
      <w:pPr>
        <w:ind w:firstLine="720"/>
        <w:rPr>
          <w:rStyle w:val="SubtleReference"/>
          <w:smallCaps w:val="0"/>
          <w:color w:val="auto"/>
          <w:u w:val="none"/>
        </w:rPr>
      </w:pPr>
      <w:r>
        <w:rPr>
          <w:rStyle w:val="SubtleReference"/>
          <w:smallCaps w:val="0"/>
          <w:color w:val="auto"/>
          <w:u w:val="none"/>
        </w:rPr>
        <w:t xml:space="preserve">Without a call processing server, </w:t>
      </w:r>
      <w:r w:rsidR="006B575F">
        <w:rPr>
          <w:rStyle w:val="SubtleReference"/>
          <w:smallCaps w:val="0"/>
          <w:color w:val="auto"/>
          <w:u w:val="none"/>
        </w:rPr>
        <w:t>you’re most likely waiting for a response from every call you make. If your server is waiting for these useless responses, simply stop waiting for them. Your call processing server should take in your request, queue the call to the remote API server, and reply with basic text to signify that the call processing server handled the request. As simple as it sounds, “</w:t>
      </w:r>
      <w:r w:rsidR="006B575F" w:rsidRPr="007B1EDC">
        <w:rPr>
          <w:rStyle w:val="SubtleReference"/>
          <w:rFonts w:ascii="Consolas" w:hAnsi="Consolas" w:cs="Consolas"/>
          <w:smallCaps w:val="0"/>
          <w:color w:val="auto"/>
          <w:sz w:val="20"/>
          <w:szCs w:val="20"/>
          <w:highlight w:val="lightGray"/>
          <w:u w:val="none"/>
        </w:rPr>
        <w:t>{“response”:”OK”}</w:t>
      </w:r>
      <w:r w:rsidR="006B575F">
        <w:rPr>
          <w:rStyle w:val="SubtleReference"/>
          <w:smallCaps w:val="0"/>
          <w:color w:val="auto"/>
          <w:u w:val="none"/>
        </w:rPr>
        <w:t>” is a perfectly valid response in this case.</w:t>
      </w:r>
    </w:p>
    <w:p w:rsidR="005F4997" w:rsidRDefault="005F4997" w:rsidP="007811A3">
      <w:pPr>
        <w:ind w:firstLine="720"/>
        <w:rPr>
          <w:rStyle w:val="SubtleReference"/>
          <w:smallCaps w:val="0"/>
          <w:color w:val="auto"/>
          <w:u w:val="none"/>
        </w:rPr>
      </w:pPr>
      <w:r>
        <w:rPr>
          <w:rStyle w:val="SubtleReference"/>
          <w:smallCaps w:val="0"/>
          <w:color w:val="auto"/>
          <w:u w:val="none"/>
        </w:rPr>
        <w:t>You don’t need the response from every request you make. Most responses are unnecessary, or you can defer them through the use of a webhook. Speed up your response time with a basic response from your cloud’s call processing server.</w:t>
      </w:r>
    </w:p>
    <w:p w:rsidR="00B24EBC" w:rsidRDefault="00AA3C53">
      <w:pPr>
        <w:rPr>
          <w:rStyle w:val="SubtleReference"/>
          <w:smallCaps w:val="0"/>
          <w:color w:val="auto"/>
          <w:u w:val="none"/>
        </w:rPr>
      </w:pPr>
      <w:r>
        <w:rPr>
          <w:rStyle w:val="SubtleReference"/>
          <w:smallCaps w:val="0"/>
          <w:noProof/>
          <w:color w:val="auto"/>
          <w:u w:val="none"/>
          <w:lang w:eastAsia="en-US"/>
        </w:rPr>
        <w:lastRenderedPageBreak/>
        <w:drawing>
          <wp:inline distT="0" distB="0" distL="0" distR="0">
            <wp:extent cx="5772150" cy="5715000"/>
            <wp:effectExtent l="0" t="0" r="0" b="0"/>
            <wp:docPr id="8" name="Picture 8" descr="C:\Users\CozyLife\AppData\Local\Microsoft\Windows\INetCache\Content.Word\get_a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zyLife\AppData\Local\Microsoft\Windows\INetCache\Content.Word\get_a_respon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5715000"/>
                    </a:xfrm>
                    <a:prstGeom prst="rect">
                      <a:avLst/>
                    </a:prstGeom>
                    <a:noFill/>
                    <a:ln>
                      <a:noFill/>
                    </a:ln>
                  </pic:spPr>
                </pic:pic>
              </a:graphicData>
            </a:graphic>
          </wp:inline>
        </w:drawing>
      </w:r>
      <w:r w:rsidR="00B24EBC">
        <w:rPr>
          <w:rStyle w:val="SubtleReference"/>
          <w:smallCaps w:val="0"/>
          <w:color w:val="auto"/>
          <w:u w:val="none"/>
        </w:rPr>
        <w:br w:type="page"/>
      </w:r>
    </w:p>
    <w:p w:rsidR="00B24EBC" w:rsidRDefault="00B24EBC" w:rsidP="00B24EBC">
      <w:pPr>
        <w:pStyle w:val="Heading1"/>
        <w:jc w:val="center"/>
        <w:rPr>
          <w:rStyle w:val="SubtleReference"/>
          <w:smallCaps w:val="0"/>
          <w:color w:val="B01513" w:themeColor="accent1"/>
          <w:u w:val="none"/>
        </w:rPr>
      </w:pPr>
      <w:r w:rsidRPr="00B24EBC">
        <w:rPr>
          <w:rStyle w:val="SubtleReference"/>
          <w:smallCaps w:val="0"/>
          <w:color w:val="B01513" w:themeColor="accent1"/>
          <w:u w:val="none"/>
        </w:rPr>
        <w:lastRenderedPageBreak/>
        <w:t xml:space="preserve">Chapter </w:t>
      </w:r>
      <w:r w:rsidR="00BA5EC6">
        <w:rPr>
          <w:rStyle w:val="SubtleReference"/>
          <w:smallCaps w:val="0"/>
          <w:color w:val="B01513" w:themeColor="accent1"/>
          <w:u w:val="none"/>
        </w:rPr>
        <w:t>7: Pre</w:t>
      </w:r>
      <w:r w:rsidRPr="00B24EBC">
        <w:rPr>
          <w:rStyle w:val="SubtleReference"/>
          <w:smallCaps w:val="0"/>
          <w:color w:val="B01513" w:themeColor="accent1"/>
          <w:u w:val="none"/>
        </w:rPr>
        <w:t>configure Your Requests</w:t>
      </w:r>
    </w:p>
    <w:p w:rsidR="00B24EBC" w:rsidRPr="00B24EBC" w:rsidRDefault="00B24EBC" w:rsidP="00B24EBC"/>
    <w:p w:rsidR="00B54BB0" w:rsidRDefault="00B24EBC" w:rsidP="00B24EBC">
      <w:pPr>
        <w:ind w:firstLine="720"/>
        <w:rPr>
          <w:rStyle w:val="SubtleReference"/>
          <w:smallCaps w:val="0"/>
          <w:color w:val="auto"/>
          <w:u w:val="none"/>
        </w:rPr>
      </w:pPr>
      <w:r>
        <w:rPr>
          <w:rStyle w:val="SubtleReference"/>
          <w:smallCaps w:val="0"/>
          <w:color w:val="auto"/>
          <w:u w:val="none"/>
        </w:rPr>
        <w:t>When you’re running the</w:t>
      </w:r>
      <w:r w:rsidR="00C83513">
        <w:rPr>
          <w:rStyle w:val="SubtleReference"/>
          <w:smallCaps w:val="0"/>
          <w:color w:val="auto"/>
          <w:u w:val="none"/>
        </w:rPr>
        <w:t xml:space="preserve"> same call repeatedly, either for different users, or for </w:t>
      </w:r>
      <w:r w:rsidR="00BA5EC6">
        <w:rPr>
          <w:rStyle w:val="SubtleReference"/>
          <w:smallCaps w:val="0"/>
          <w:color w:val="auto"/>
          <w:u w:val="none"/>
        </w:rPr>
        <w:t xml:space="preserve">different results </w:t>
      </w:r>
      <w:r w:rsidR="006A5169">
        <w:rPr>
          <w:rStyle w:val="SubtleReference"/>
          <w:smallCaps w:val="0"/>
          <w:color w:val="auto"/>
          <w:u w:val="none"/>
        </w:rPr>
        <w:t>when something changes often;</w:t>
      </w:r>
      <w:r w:rsidR="00BA5EC6">
        <w:rPr>
          <w:rStyle w:val="SubtleReference"/>
          <w:smallCaps w:val="0"/>
          <w:color w:val="auto"/>
          <w:u w:val="none"/>
        </w:rPr>
        <w:t xml:space="preserve"> preconfigure the request.</w:t>
      </w:r>
    </w:p>
    <w:p w:rsidR="005A0C91" w:rsidRDefault="006A5169" w:rsidP="00B24EBC">
      <w:pPr>
        <w:ind w:firstLine="720"/>
        <w:rPr>
          <w:rStyle w:val="SubtleReference"/>
          <w:smallCaps w:val="0"/>
          <w:color w:val="auto"/>
          <w:u w:val="none"/>
        </w:rPr>
      </w:pPr>
      <w:r>
        <w:rPr>
          <w:rStyle w:val="SubtleReference"/>
          <w:smallCaps w:val="0"/>
          <w:color w:val="auto"/>
          <w:u w:val="none"/>
        </w:rPr>
        <w:t>Store the request</w:t>
      </w:r>
      <w:r w:rsidR="005A0C91">
        <w:rPr>
          <w:rStyle w:val="SubtleReference"/>
          <w:smallCaps w:val="0"/>
          <w:color w:val="auto"/>
          <w:u w:val="none"/>
        </w:rPr>
        <w:t xml:space="preserve"> information</w:t>
      </w:r>
      <w:r>
        <w:rPr>
          <w:rStyle w:val="SubtleReference"/>
          <w:smallCaps w:val="0"/>
          <w:color w:val="auto"/>
          <w:u w:val="none"/>
        </w:rPr>
        <w:t xml:space="preserve"> in the database for the call processing server, not in seven different places in your many projects. Keep it centralized so you can easily man</w:t>
      </w:r>
      <w:r w:rsidR="00E6493D">
        <w:rPr>
          <w:rStyle w:val="SubtleReference"/>
          <w:smallCaps w:val="0"/>
          <w:color w:val="auto"/>
          <w:u w:val="none"/>
        </w:rPr>
        <w:t>age the call in case it changes.</w:t>
      </w:r>
      <w:r>
        <w:rPr>
          <w:rStyle w:val="SubtleReference"/>
          <w:smallCaps w:val="0"/>
          <w:color w:val="auto"/>
          <w:u w:val="none"/>
        </w:rPr>
        <w:t xml:space="preserve"> </w:t>
      </w:r>
      <w:r w:rsidR="00E6493D">
        <w:rPr>
          <w:rStyle w:val="SubtleReference"/>
          <w:smallCaps w:val="0"/>
          <w:color w:val="auto"/>
          <w:u w:val="none"/>
        </w:rPr>
        <w:t>You’ll also reduce</w:t>
      </w:r>
      <w:r>
        <w:rPr>
          <w:rStyle w:val="SubtleReference"/>
          <w:smallCaps w:val="0"/>
          <w:color w:val="auto"/>
          <w:u w:val="none"/>
        </w:rPr>
        <w:t xml:space="preserve"> the amount of data you’re sending to the call processing server.</w:t>
      </w:r>
    </w:p>
    <w:p w:rsidR="003731EF" w:rsidRDefault="005A0C91" w:rsidP="00B24EBC">
      <w:pPr>
        <w:ind w:firstLine="720"/>
        <w:rPr>
          <w:rStyle w:val="SubtleReference"/>
          <w:smallCaps w:val="0"/>
          <w:color w:val="auto"/>
          <w:u w:val="none"/>
        </w:rPr>
      </w:pPr>
      <w:r>
        <w:rPr>
          <w:rStyle w:val="SubtleReference"/>
          <w:smallCaps w:val="0"/>
          <w:color w:val="auto"/>
          <w:u w:val="none"/>
        </w:rPr>
        <w:t xml:space="preserve">A preconfigured call may be retrieved with </w:t>
      </w:r>
      <w:r w:rsidR="00150C79">
        <w:rPr>
          <w:rStyle w:val="SubtleReference"/>
          <w:smallCaps w:val="0"/>
          <w:color w:val="auto"/>
          <w:u w:val="none"/>
        </w:rPr>
        <w:t>the name of the API, and the name of the stored API call.</w:t>
      </w:r>
      <w:r>
        <w:rPr>
          <w:rStyle w:val="SubtleReference"/>
          <w:smallCaps w:val="0"/>
          <w:color w:val="auto"/>
          <w:u w:val="none"/>
        </w:rPr>
        <w:t xml:space="preserve"> Your call processing server should then look up the call details from that information, and make the call to the remote server.</w:t>
      </w:r>
    </w:p>
    <w:p w:rsidR="003C112A" w:rsidRDefault="003C112A" w:rsidP="00B24EBC">
      <w:pPr>
        <w:ind w:firstLine="720"/>
        <w:rPr>
          <w:rStyle w:val="SubtleReference"/>
          <w:smallCaps w:val="0"/>
          <w:color w:val="auto"/>
          <w:u w:val="none"/>
        </w:rPr>
      </w:pPr>
      <w:r>
        <w:rPr>
          <w:rStyle w:val="SubtleReference"/>
          <w:smallCaps w:val="0"/>
          <w:color w:val="auto"/>
          <w:u w:val="none"/>
        </w:rPr>
        <w:t xml:space="preserve">Below is an example of how you can pull data from the Facebook API. The stored request on the call processing server is named “about-me.” </w:t>
      </w:r>
      <w:r w:rsidR="00150C79">
        <w:rPr>
          <w:rStyle w:val="SubtleReference"/>
          <w:smallCaps w:val="0"/>
          <w:color w:val="auto"/>
          <w:u w:val="none"/>
        </w:rPr>
        <w:t>T</w:t>
      </w:r>
      <w:r>
        <w:rPr>
          <w:rStyle w:val="SubtleReference"/>
          <w:smallCaps w:val="0"/>
          <w:color w:val="auto"/>
          <w:u w:val="none"/>
        </w:rPr>
        <w:t>herefore, if the stored request gathers data from the user’s Facebook account, such as their name and Facebook ID, the below code will return said items, and the call processing server handles the security restrictions for you.</w:t>
      </w:r>
    </w:p>
    <w:p w:rsidR="00AC4CBA" w:rsidRDefault="00AC4CBA" w:rsidP="00B24EBC">
      <w:pPr>
        <w:ind w:firstLine="720"/>
        <w:rPr>
          <w:rStyle w:val="SubtleReference"/>
          <w:smallCaps w:val="0"/>
          <w:color w:val="auto"/>
          <w:u w:val="none"/>
        </w:rPr>
      </w:pPr>
    </w:p>
    <w:tbl>
      <w:tblPr>
        <w:tblStyle w:val="TableGrid"/>
        <w:tblW w:w="0" w:type="auto"/>
        <w:tblLook w:val="04A0" w:firstRow="1" w:lastRow="0" w:firstColumn="1" w:lastColumn="0" w:noHBand="0" w:noVBand="1"/>
      </w:tblPr>
      <w:tblGrid>
        <w:gridCol w:w="9350"/>
      </w:tblGrid>
      <w:tr w:rsidR="006306C5" w:rsidTr="006306C5">
        <w:tc>
          <w:tcPr>
            <w:tcW w:w="9350" w:type="dxa"/>
          </w:tcPr>
          <w:p w:rsidR="006306C5" w:rsidRDefault="006306C5">
            <w:pPr>
              <w:rPr>
                <w:rStyle w:val="SubtleReference"/>
                <w:smallCaps w:val="0"/>
                <w:color w:val="auto"/>
                <w:u w:val="none"/>
              </w:rPr>
            </w:pPr>
            <w:r>
              <w:rPr>
                <w:rStyle w:val="SubtleReference"/>
                <w:smallCaps w:val="0"/>
                <w:color w:val="auto"/>
                <w:u w:val="none"/>
              </w:rPr>
              <w:t>{</w:t>
            </w:r>
          </w:p>
          <w:p w:rsidR="006306C5" w:rsidRDefault="006306C5">
            <w:pPr>
              <w:rPr>
                <w:rStyle w:val="SubtleReference"/>
                <w:smallCaps w:val="0"/>
                <w:color w:val="auto"/>
                <w:u w:val="none"/>
              </w:rPr>
            </w:pPr>
            <w:r>
              <w:rPr>
                <w:rStyle w:val="SubtleReference"/>
                <w:smallCaps w:val="0"/>
                <w:color w:val="auto"/>
                <w:u w:val="none"/>
              </w:rPr>
              <w:t xml:space="preserve">  “api”: “facebook”,</w:t>
            </w:r>
          </w:p>
          <w:p w:rsidR="006306C5" w:rsidRDefault="006306C5">
            <w:pPr>
              <w:rPr>
                <w:rStyle w:val="SubtleReference"/>
                <w:smallCaps w:val="0"/>
                <w:color w:val="auto"/>
                <w:u w:val="none"/>
              </w:rPr>
            </w:pPr>
            <w:r>
              <w:rPr>
                <w:rStyle w:val="SubtleReference"/>
                <w:smallCaps w:val="0"/>
                <w:color w:val="auto"/>
                <w:u w:val="none"/>
              </w:rPr>
              <w:t xml:space="preserve">  “api-call”: “about-me”</w:t>
            </w:r>
          </w:p>
          <w:p w:rsidR="006306C5" w:rsidRDefault="006306C5">
            <w:pPr>
              <w:rPr>
                <w:rStyle w:val="SubtleReference"/>
                <w:smallCaps w:val="0"/>
                <w:color w:val="auto"/>
                <w:u w:val="none"/>
              </w:rPr>
            </w:pPr>
            <w:r>
              <w:rPr>
                <w:rStyle w:val="SubtleReference"/>
                <w:smallCaps w:val="0"/>
                <w:color w:val="auto"/>
                <w:u w:val="none"/>
              </w:rPr>
              <w:t>}</w:t>
            </w:r>
          </w:p>
        </w:tc>
      </w:tr>
    </w:tbl>
    <w:p w:rsidR="00A04F6C" w:rsidRDefault="00A04F6C">
      <w:pPr>
        <w:rPr>
          <w:rStyle w:val="SubtleReference"/>
          <w:smallCaps w:val="0"/>
          <w:color w:val="auto"/>
          <w:u w:val="none"/>
        </w:rPr>
      </w:pPr>
    </w:p>
    <w:p w:rsidR="003731EF" w:rsidRDefault="00A04F6C" w:rsidP="00A04F6C">
      <w:pPr>
        <w:ind w:firstLine="720"/>
        <w:rPr>
          <w:rStyle w:val="SubtleReference"/>
          <w:smallCaps w:val="0"/>
          <w:color w:val="auto"/>
          <w:u w:val="none"/>
        </w:rPr>
      </w:pPr>
      <w:r>
        <w:rPr>
          <w:rStyle w:val="SubtleReference"/>
          <w:smallCaps w:val="0"/>
          <w:color w:val="auto"/>
          <w:u w:val="none"/>
        </w:rPr>
        <w:t>Your stored call saves time when developing a program to execute the call, it maintains code readability, makes updates to the call quite easy, and lightens the payload from the requesting server to the call processing server.</w:t>
      </w:r>
      <w:r w:rsidR="003731EF">
        <w:rPr>
          <w:rStyle w:val="SubtleReference"/>
          <w:smallCaps w:val="0"/>
          <w:color w:val="auto"/>
          <w:u w:val="none"/>
        </w:rPr>
        <w:br w:type="page"/>
      </w:r>
    </w:p>
    <w:p w:rsidR="003731EF" w:rsidRDefault="003731EF" w:rsidP="003731EF">
      <w:pPr>
        <w:pStyle w:val="Heading1"/>
        <w:jc w:val="center"/>
        <w:rPr>
          <w:rStyle w:val="SubtleReference"/>
          <w:smallCaps w:val="0"/>
          <w:color w:val="B01513" w:themeColor="accent1"/>
          <w:u w:val="none"/>
        </w:rPr>
      </w:pPr>
      <w:r w:rsidRPr="003731EF">
        <w:rPr>
          <w:rStyle w:val="SubtleReference"/>
          <w:smallCaps w:val="0"/>
          <w:color w:val="B01513" w:themeColor="accent1"/>
          <w:u w:val="none"/>
        </w:rPr>
        <w:lastRenderedPageBreak/>
        <w:t>Chapter 8: Use One Format</w:t>
      </w:r>
    </w:p>
    <w:p w:rsidR="003731EF" w:rsidRDefault="003731EF" w:rsidP="003731EF">
      <w:pPr>
        <w:pStyle w:val="Heading1"/>
        <w:jc w:val="center"/>
        <w:rPr>
          <w:rStyle w:val="SubtleReference"/>
          <w:smallCaps w:val="0"/>
          <w:color w:val="B01513" w:themeColor="accent1"/>
          <w:u w:val="none"/>
        </w:rPr>
      </w:pPr>
    </w:p>
    <w:p w:rsidR="00911E62" w:rsidRDefault="003731EF" w:rsidP="003731EF">
      <w:pPr>
        <w:ind w:firstLine="720"/>
        <w:rPr>
          <w:rStyle w:val="SubtleReference"/>
          <w:smallCaps w:val="0"/>
          <w:color w:val="auto"/>
          <w:u w:val="none"/>
        </w:rPr>
      </w:pPr>
      <w:r>
        <w:rPr>
          <w:rStyle w:val="SubtleReference"/>
          <w:smallCaps w:val="0"/>
          <w:color w:val="auto"/>
          <w:u w:val="none"/>
        </w:rPr>
        <w:t>As discussed in a previous chapter, not every API speaks in the same format. Some APIs use JSON, other</w:t>
      </w:r>
      <w:r w:rsidR="00911E62">
        <w:rPr>
          <w:rStyle w:val="SubtleReference"/>
          <w:smallCaps w:val="0"/>
          <w:color w:val="auto"/>
          <w:u w:val="none"/>
        </w:rPr>
        <w:t>s use XML or another format. To maintain readability, and standardization in your project code, use one format per project (better yet one format for all of your projects), and keep with the same basic data structure for that format. Your call processing server should transcode the format you use in your projects, to the format on the remote API server.</w:t>
      </w:r>
    </w:p>
    <w:p w:rsidR="00143F83" w:rsidRDefault="00911E62" w:rsidP="003731EF">
      <w:pPr>
        <w:ind w:firstLine="720"/>
        <w:rPr>
          <w:rStyle w:val="SubtleReference"/>
          <w:smallCaps w:val="0"/>
          <w:color w:val="auto"/>
          <w:u w:val="none"/>
        </w:rPr>
      </w:pPr>
      <w:r>
        <w:rPr>
          <w:rStyle w:val="SubtleReference"/>
          <w:smallCaps w:val="0"/>
          <w:color w:val="auto"/>
          <w:u w:val="none"/>
        </w:rPr>
        <w:t xml:space="preserve">Using a single format isn’t just for </w:t>
      </w:r>
      <w:r w:rsidR="002D311E">
        <w:rPr>
          <w:rStyle w:val="SubtleReference"/>
          <w:smallCaps w:val="0"/>
          <w:color w:val="auto"/>
          <w:u w:val="none"/>
        </w:rPr>
        <w:t>readability</w:t>
      </w:r>
      <w:r>
        <w:rPr>
          <w:rStyle w:val="SubtleReference"/>
          <w:smallCaps w:val="0"/>
          <w:color w:val="auto"/>
          <w:u w:val="none"/>
        </w:rPr>
        <w:t xml:space="preserve">. When you use multiple formats, your project has to handle </w:t>
      </w:r>
      <w:r w:rsidR="00187D26" w:rsidRPr="0015341B">
        <w:rPr>
          <w:rStyle w:val="SubtleReference"/>
          <w:smallCaps w:val="0"/>
          <w:color w:val="auto"/>
        </w:rPr>
        <w:t>every</w:t>
      </w:r>
      <w:r w:rsidR="00187D26">
        <w:rPr>
          <w:rStyle w:val="SubtleReference"/>
          <w:smallCaps w:val="0"/>
          <w:color w:val="auto"/>
          <w:u w:val="none"/>
        </w:rPr>
        <w:t xml:space="preserve"> format</w:t>
      </w:r>
      <w:r>
        <w:rPr>
          <w:rStyle w:val="SubtleReference"/>
          <w:smallCaps w:val="0"/>
          <w:color w:val="auto"/>
          <w:u w:val="none"/>
        </w:rPr>
        <w:t xml:space="preserve">. </w:t>
      </w:r>
      <w:r w:rsidR="00143F83">
        <w:rPr>
          <w:rStyle w:val="SubtleReference"/>
          <w:smallCaps w:val="0"/>
          <w:color w:val="auto"/>
          <w:u w:val="none"/>
        </w:rPr>
        <w:t>That means that when you need to speak to an XML API, and another API that only handles JSON requests, your server needs to understand both formats to correspond with the servers.</w:t>
      </w:r>
    </w:p>
    <w:p w:rsidR="00C3635B" w:rsidRDefault="00911E62" w:rsidP="003731EF">
      <w:pPr>
        <w:ind w:firstLine="720"/>
        <w:rPr>
          <w:rStyle w:val="SubtleReference"/>
          <w:smallCaps w:val="0"/>
          <w:color w:val="auto"/>
          <w:u w:val="none"/>
        </w:rPr>
      </w:pPr>
      <w:r>
        <w:rPr>
          <w:rStyle w:val="SubtleReference"/>
          <w:smallCaps w:val="0"/>
          <w:color w:val="auto"/>
          <w:u w:val="none"/>
        </w:rPr>
        <w:t>When speaking to a remote API server in XML, you can speak JSON to your call processing server, the call processing server will transcode the JSON to XML, send the request, retrieve the XML response, and finally transcode everything back to JSON for your software.</w:t>
      </w:r>
      <w:r w:rsidR="009F017E">
        <w:rPr>
          <w:rStyle w:val="SubtleReference"/>
          <w:smallCaps w:val="0"/>
          <w:color w:val="auto"/>
          <w:u w:val="none"/>
        </w:rPr>
        <w:t xml:space="preserve"> Don’t transcode the data in every project. Keep it centralized.</w:t>
      </w:r>
      <w:r w:rsidR="00DE412F">
        <w:rPr>
          <w:rStyle w:val="SubtleReference"/>
          <w:smallCaps w:val="0"/>
          <w:color w:val="auto"/>
          <w:u w:val="none"/>
        </w:rPr>
        <w:t xml:space="preserve"> See the diagram on the next page to see the difference.</w:t>
      </w:r>
    </w:p>
    <w:p w:rsidR="00C3635B" w:rsidRDefault="00C3635B">
      <w:pPr>
        <w:rPr>
          <w:rStyle w:val="SubtleReference"/>
          <w:smallCaps w:val="0"/>
          <w:color w:val="auto"/>
          <w:u w:val="none"/>
        </w:rPr>
      </w:pPr>
      <w:r>
        <w:rPr>
          <w:rStyle w:val="SubtleReference"/>
          <w:smallCaps w:val="0"/>
          <w:color w:val="auto"/>
          <w:u w:val="none"/>
        </w:rPr>
        <w:br w:type="page"/>
      </w:r>
    </w:p>
    <w:p w:rsidR="00C27D89" w:rsidRDefault="00CC78FB" w:rsidP="003731EF">
      <w:pPr>
        <w:ind w:firstLine="720"/>
        <w:rPr>
          <w:rStyle w:val="SubtleReference"/>
          <w:smallCaps w:val="0"/>
          <w:color w:val="auto"/>
          <w:u w:val="none"/>
        </w:rPr>
      </w:pPr>
      <w:r>
        <w:rPr>
          <w:rStyle w:val="SubtleReference"/>
          <w:smallCaps w:val="0"/>
          <w:color w:val="auto"/>
          <w:u w:val="non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40.75pt">
            <v:imagedata r:id="rId20" o:title="formats"/>
          </v:shape>
        </w:pict>
      </w:r>
    </w:p>
    <w:p w:rsidR="00C27D89" w:rsidRDefault="00C27D89">
      <w:pPr>
        <w:rPr>
          <w:rStyle w:val="SubtleReference"/>
          <w:smallCaps w:val="0"/>
          <w:color w:val="auto"/>
          <w:u w:val="none"/>
        </w:rPr>
      </w:pPr>
      <w:r>
        <w:rPr>
          <w:rStyle w:val="SubtleReference"/>
          <w:smallCaps w:val="0"/>
          <w:color w:val="auto"/>
          <w:u w:val="none"/>
        </w:rPr>
        <w:br w:type="page"/>
      </w:r>
    </w:p>
    <w:p w:rsidR="0098386F" w:rsidRDefault="0098386F" w:rsidP="0098386F">
      <w:pPr>
        <w:pStyle w:val="Heading1"/>
        <w:jc w:val="center"/>
        <w:rPr>
          <w:rStyle w:val="SubtleReference"/>
          <w:smallCaps w:val="0"/>
          <w:color w:val="B01513" w:themeColor="accent1"/>
          <w:u w:val="none"/>
        </w:rPr>
      </w:pPr>
      <w:r w:rsidRPr="0098386F">
        <w:rPr>
          <w:rStyle w:val="SubtleReference"/>
          <w:smallCaps w:val="0"/>
          <w:color w:val="B01513" w:themeColor="accent1"/>
          <w:u w:val="none"/>
        </w:rPr>
        <w:lastRenderedPageBreak/>
        <w:t>Chapter 9: Call Scheduling</w:t>
      </w:r>
    </w:p>
    <w:p w:rsidR="0098386F" w:rsidRDefault="0098386F" w:rsidP="0098386F">
      <w:pPr>
        <w:pStyle w:val="Heading1"/>
        <w:jc w:val="center"/>
        <w:rPr>
          <w:rStyle w:val="SubtleReference"/>
          <w:smallCaps w:val="0"/>
          <w:color w:val="B01513" w:themeColor="accent1"/>
          <w:u w:val="none"/>
        </w:rPr>
      </w:pPr>
    </w:p>
    <w:p w:rsidR="00245A5E" w:rsidRDefault="00245A5E" w:rsidP="0098386F">
      <w:pPr>
        <w:ind w:firstLine="720"/>
        <w:rPr>
          <w:rStyle w:val="SubtleReference"/>
          <w:smallCaps w:val="0"/>
          <w:color w:val="auto"/>
          <w:u w:val="none"/>
        </w:rPr>
      </w:pPr>
      <w:r>
        <w:rPr>
          <w:rStyle w:val="SubtleReference"/>
          <w:smallCaps w:val="0"/>
          <w:color w:val="auto"/>
          <w:u w:val="none"/>
        </w:rPr>
        <w:t>Sometimes you may wish to make a call at a later date. Just because good ‘ol mom would like to hear from her kid every day doesn’t mean you should call her 365 times in one day just so you don’t have to do it every day. Besides, where’s the fun in that? Well, computers aren’t much different.</w:t>
      </w:r>
    </w:p>
    <w:p w:rsidR="00697892" w:rsidRDefault="00245A5E" w:rsidP="0098386F">
      <w:pPr>
        <w:ind w:firstLine="720"/>
        <w:rPr>
          <w:rStyle w:val="SubtleReference"/>
          <w:smallCaps w:val="0"/>
          <w:color w:val="auto"/>
          <w:u w:val="none"/>
        </w:rPr>
      </w:pPr>
      <w:r>
        <w:rPr>
          <w:rStyle w:val="SubtleReference"/>
          <w:smallCaps w:val="0"/>
          <w:color w:val="auto"/>
          <w:u w:val="none"/>
        </w:rPr>
        <w:t>Let’s say for instance that you’re running a comp</w:t>
      </w:r>
      <w:r w:rsidR="00580B79">
        <w:rPr>
          <w:rStyle w:val="SubtleReference"/>
          <w:smallCaps w:val="0"/>
          <w:color w:val="auto"/>
          <w:u w:val="none"/>
        </w:rPr>
        <w:t>any where you need to post to an account holder’s</w:t>
      </w:r>
      <w:r>
        <w:rPr>
          <w:rStyle w:val="SubtleReference"/>
          <w:smallCaps w:val="0"/>
          <w:color w:val="auto"/>
          <w:u w:val="none"/>
        </w:rPr>
        <w:t xml:space="preserve"> Facebook page to give their friends updates. (</w:t>
      </w:r>
      <w:r w:rsidR="00580B79">
        <w:rPr>
          <w:rStyle w:val="SubtleReference"/>
          <w:smallCaps w:val="0"/>
          <w:color w:val="auto"/>
          <w:u w:val="none"/>
        </w:rPr>
        <w:t xml:space="preserve">You </w:t>
      </w:r>
      <w:r w:rsidR="00E51905">
        <w:rPr>
          <w:rStyle w:val="SubtleReference"/>
          <w:smallCaps w:val="0"/>
          <w:color w:val="auto"/>
          <w:u w:val="none"/>
        </w:rPr>
        <w:t xml:space="preserve">of course </w:t>
      </w:r>
      <w:r w:rsidR="00580B79">
        <w:rPr>
          <w:rStyle w:val="SubtleReference"/>
          <w:smallCaps w:val="0"/>
          <w:color w:val="auto"/>
          <w:u w:val="none"/>
        </w:rPr>
        <w:t>have their</w:t>
      </w:r>
      <w:r w:rsidR="00E51905">
        <w:rPr>
          <w:rStyle w:val="SubtleReference"/>
          <w:smallCaps w:val="0"/>
          <w:color w:val="auto"/>
          <w:u w:val="none"/>
        </w:rPr>
        <w:t xml:space="preserve"> permission</w:t>
      </w:r>
      <w:r>
        <w:rPr>
          <w:rStyle w:val="SubtleReference"/>
          <w:smallCaps w:val="0"/>
          <w:color w:val="auto"/>
          <w:u w:val="none"/>
        </w:rPr>
        <w:t xml:space="preserve">.) Well, your member decides to open an account, and they wish to invite their friends to join in the fun. </w:t>
      </w:r>
      <w:r w:rsidR="00697892">
        <w:rPr>
          <w:rStyle w:val="SubtleReference"/>
          <w:smallCaps w:val="0"/>
          <w:color w:val="auto"/>
          <w:u w:val="none"/>
        </w:rPr>
        <w:t>Your system sends a post to their Facebook page.</w:t>
      </w:r>
    </w:p>
    <w:p w:rsidR="008F54F2" w:rsidRDefault="00697892" w:rsidP="0098386F">
      <w:pPr>
        <w:ind w:firstLine="720"/>
        <w:rPr>
          <w:rStyle w:val="SubtleReference"/>
          <w:smallCaps w:val="0"/>
          <w:color w:val="auto"/>
          <w:u w:val="none"/>
        </w:rPr>
      </w:pPr>
      <w:r>
        <w:rPr>
          <w:rStyle w:val="SubtleReference"/>
          <w:smallCaps w:val="0"/>
          <w:color w:val="auto"/>
          <w:u w:val="none"/>
        </w:rPr>
        <w:t>Now, your member is so excited about their new account, and you’ve added an achievement system to encourage members to stay active. Every time a member does something cool, you broadcast their achievement to their Facebook page.</w:t>
      </w:r>
      <w:r w:rsidR="008F54F2">
        <w:rPr>
          <w:rStyle w:val="SubtleReference"/>
          <w:smallCaps w:val="0"/>
          <w:color w:val="auto"/>
          <w:u w:val="none"/>
        </w:rPr>
        <w:t xml:space="preserve"> Well, what happens when that member just achieved 65 items on your list of achievements?</w:t>
      </w:r>
    </w:p>
    <w:p w:rsidR="00355E3A" w:rsidRDefault="000A275C" w:rsidP="0098386F">
      <w:pPr>
        <w:ind w:firstLine="720"/>
        <w:rPr>
          <w:rStyle w:val="SubtleReference"/>
          <w:smallCaps w:val="0"/>
          <w:color w:val="auto"/>
          <w:u w:val="none"/>
        </w:rPr>
      </w:pPr>
      <w:r>
        <w:rPr>
          <w:rStyle w:val="SubtleReference"/>
          <w:smallCaps w:val="0"/>
          <w:color w:val="auto"/>
          <w:u w:val="none"/>
        </w:rPr>
        <w:t>You</w:t>
      </w:r>
      <w:r w:rsidR="00B521ED">
        <w:rPr>
          <w:rStyle w:val="SubtleReference"/>
          <w:smallCaps w:val="0"/>
          <w:color w:val="auto"/>
          <w:u w:val="none"/>
        </w:rPr>
        <w:t xml:space="preserve"> use a cron job set to run every day to broadcast the new achievements stored in the database</w:t>
      </w:r>
      <w:r w:rsidR="006E7514">
        <w:rPr>
          <w:rStyle w:val="SubtleReference"/>
          <w:smallCaps w:val="0"/>
          <w:color w:val="auto"/>
          <w:u w:val="none"/>
        </w:rPr>
        <w:t>,</w:t>
      </w:r>
      <w:r w:rsidR="00CA29D5">
        <w:rPr>
          <w:rStyle w:val="SubtleReference"/>
          <w:smallCaps w:val="0"/>
          <w:color w:val="auto"/>
          <w:u w:val="none"/>
        </w:rPr>
        <w:t xml:space="preserve"> all condensed to a single post</w:t>
      </w:r>
      <w:r w:rsidR="00B521ED">
        <w:rPr>
          <w:rStyle w:val="SubtleReference"/>
          <w:smallCaps w:val="0"/>
          <w:color w:val="auto"/>
          <w:u w:val="none"/>
        </w:rPr>
        <w:t xml:space="preserve">. However, </w:t>
      </w:r>
      <w:r w:rsidR="006618EC">
        <w:rPr>
          <w:rStyle w:val="SubtleReference"/>
          <w:smallCaps w:val="0"/>
          <w:color w:val="auto"/>
          <w:u w:val="none"/>
        </w:rPr>
        <w:t>each member’s Facebook page doesn’t need to have its respective post published at the same time</w:t>
      </w:r>
      <w:r w:rsidR="007F6A67">
        <w:rPr>
          <w:rStyle w:val="SubtleReference"/>
          <w:smallCaps w:val="0"/>
          <w:color w:val="auto"/>
          <w:u w:val="none"/>
        </w:rPr>
        <w:t xml:space="preserve"> as the other member’s posts</w:t>
      </w:r>
      <w:r w:rsidR="00355E3A">
        <w:rPr>
          <w:rStyle w:val="SubtleReference"/>
          <w:smallCaps w:val="0"/>
          <w:color w:val="auto"/>
          <w:u w:val="none"/>
        </w:rPr>
        <w:t>. In fact, if they all run at the same time, they could create a huge surge in network traffic, possibly to the detriment of your website operations. That’s where call scheduling comes in.</w:t>
      </w:r>
    </w:p>
    <w:p w:rsidR="001D554E" w:rsidRDefault="00355E3A" w:rsidP="001D554E">
      <w:pPr>
        <w:ind w:firstLine="720"/>
        <w:rPr>
          <w:rStyle w:val="SubtleReference"/>
          <w:smallCaps w:val="0"/>
          <w:color w:val="auto"/>
          <w:u w:val="none"/>
        </w:rPr>
      </w:pPr>
      <w:r>
        <w:rPr>
          <w:rStyle w:val="SubtleReference"/>
          <w:smallCaps w:val="0"/>
          <w:color w:val="auto"/>
          <w:u w:val="none"/>
        </w:rPr>
        <w:t xml:space="preserve">Call scheduling allows your call processing server to recognize when a call is a low-priority call. In the use case above, it doesn’t actually matter when the posts are made to the member’s Facebook account. You could make the scheduling system have a cutoff time for when they need to be posted </w:t>
      </w:r>
      <w:r w:rsidR="00C13149">
        <w:rPr>
          <w:rStyle w:val="SubtleReference"/>
          <w:smallCaps w:val="0"/>
          <w:color w:val="auto"/>
          <w:u w:val="none"/>
        </w:rPr>
        <w:t>or</w:t>
      </w:r>
      <w:r>
        <w:rPr>
          <w:rStyle w:val="SubtleReference"/>
          <w:smallCaps w:val="0"/>
          <w:color w:val="auto"/>
          <w:u w:val="none"/>
        </w:rPr>
        <w:t xml:space="preserve"> the stale calls</w:t>
      </w:r>
      <w:r w:rsidR="00C13149">
        <w:rPr>
          <w:rStyle w:val="SubtleReference"/>
          <w:smallCaps w:val="0"/>
          <w:color w:val="auto"/>
          <w:u w:val="none"/>
        </w:rPr>
        <w:t xml:space="preserve"> will be</w:t>
      </w:r>
      <w:r>
        <w:rPr>
          <w:rStyle w:val="SubtleReference"/>
          <w:smallCaps w:val="0"/>
          <w:color w:val="auto"/>
          <w:u w:val="none"/>
        </w:rPr>
        <w:t xml:space="preserve"> purged from the queue. Whenever the call processing server has a small enough queue, then the server will process the scheduled calls.</w:t>
      </w:r>
    </w:p>
    <w:p w:rsidR="001D554E" w:rsidRDefault="001D554E">
      <w:pPr>
        <w:rPr>
          <w:rStyle w:val="SubtleReference"/>
          <w:smallCaps w:val="0"/>
          <w:color w:val="auto"/>
          <w:u w:val="none"/>
        </w:rPr>
      </w:pPr>
      <w:r>
        <w:rPr>
          <w:rStyle w:val="SubtleReference"/>
          <w:smallCaps w:val="0"/>
          <w:color w:val="auto"/>
          <w:u w:val="none"/>
        </w:rPr>
        <w:br w:type="page"/>
      </w:r>
    </w:p>
    <w:p w:rsidR="001E2FEB" w:rsidRDefault="00B6237C" w:rsidP="001D554E">
      <w:pPr>
        <w:ind w:firstLine="720"/>
        <w:rPr>
          <w:rStyle w:val="SubtleReference"/>
          <w:smallCaps w:val="0"/>
          <w:color w:val="auto"/>
          <w:u w:val="none"/>
        </w:rPr>
      </w:pPr>
      <w:r>
        <w:rPr>
          <w:rStyle w:val="SubtleReference"/>
          <w:smallCaps w:val="0"/>
          <w:color w:val="auto"/>
          <w:u w:val="none"/>
        </w:rPr>
        <w:lastRenderedPageBreak/>
        <w:pict>
          <v:shape id="_x0000_i1026" type="#_x0000_t75" style="width:387.75pt;height:440.25pt">
            <v:imagedata r:id="rId21" o:title="call_scheduling"/>
          </v:shape>
        </w:pict>
      </w:r>
    </w:p>
    <w:p w:rsidR="001E2FEB" w:rsidRDefault="001E2FEB">
      <w:pPr>
        <w:rPr>
          <w:rStyle w:val="SubtleReference"/>
          <w:smallCaps w:val="0"/>
          <w:color w:val="auto"/>
          <w:u w:val="none"/>
        </w:rPr>
      </w:pPr>
      <w:r>
        <w:rPr>
          <w:rStyle w:val="SubtleReference"/>
          <w:smallCaps w:val="0"/>
          <w:color w:val="auto"/>
          <w:u w:val="none"/>
        </w:rPr>
        <w:br w:type="page"/>
      </w:r>
    </w:p>
    <w:p w:rsidR="001E2FEB" w:rsidRDefault="001E2FEB" w:rsidP="001E2FEB">
      <w:pPr>
        <w:pStyle w:val="Heading1"/>
        <w:jc w:val="center"/>
        <w:rPr>
          <w:rStyle w:val="SubtleReference"/>
          <w:smallCaps w:val="0"/>
          <w:color w:val="B01513" w:themeColor="accent1"/>
          <w:u w:val="none"/>
        </w:rPr>
      </w:pPr>
      <w:r w:rsidRPr="001E2FEB">
        <w:rPr>
          <w:rStyle w:val="SubtleReference"/>
          <w:smallCaps w:val="0"/>
          <w:color w:val="B01513" w:themeColor="accent1"/>
          <w:u w:val="none"/>
        </w:rPr>
        <w:lastRenderedPageBreak/>
        <w:t>Chapter 10: Leverage Webhooks</w:t>
      </w:r>
    </w:p>
    <w:p w:rsidR="001E2FEB" w:rsidRDefault="001E2FEB" w:rsidP="001E2FEB">
      <w:pPr>
        <w:pStyle w:val="Heading1"/>
        <w:jc w:val="center"/>
        <w:rPr>
          <w:rStyle w:val="SubtleReference"/>
          <w:smallCaps w:val="0"/>
          <w:color w:val="B01513" w:themeColor="accent1"/>
          <w:u w:val="none"/>
        </w:rPr>
      </w:pPr>
    </w:p>
    <w:p w:rsidR="001E2FEB" w:rsidRDefault="001E2FEB" w:rsidP="001E2FEB">
      <w:pPr>
        <w:ind w:firstLine="720"/>
        <w:rPr>
          <w:rStyle w:val="SubtleReference"/>
          <w:smallCaps w:val="0"/>
          <w:color w:val="auto"/>
          <w:u w:val="none"/>
        </w:rPr>
      </w:pPr>
      <w:r>
        <w:rPr>
          <w:rStyle w:val="SubtleReference"/>
          <w:smallCaps w:val="0"/>
          <w:color w:val="auto"/>
          <w:u w:val="none"/>
        </w:rPr>
        <w:t xml:space="preserve">Webhooks, or callback URLs, are extremely useful when you’re looking to receive the response from the remote API, and </w:t>
      </w:r>
      <w:r w:rsidR="00267F72">
        <w:rPr>
          <w:rStyle w:val="SubtleReference"/>
          <w:smallCaps w:val="0"/>
          <w:color w:val="auto"/>
          <w:u w:val="none"/>
        </w:rPr>
        <w:t>you don’t need the response</w:t>
      </w:r>
      <w:r>
        <w:rPr>
          <w:rStyle w:val="SubtleReference"/>
          <w:smallCaps w:val="0"/>
          <w:color w:val="auto"/>
          <w:u w:val="none"/>
        </w:rPr>
        <w:t xml:space="preserve"> at the moment that </w:t>
      </w:r>
      <w:r w:rsidR="00267F72">
        <w:rPr>
          <w:rStyle w:val="SubtleReference"/>
          <w:smallCaps w:val="0"/>
          <w:color w:val="auto"/>
          <w:u w:val="none"/>
        </w:rPr>
        <w:t>you make the request.</w:t>
      </w:r>
    </w:p>
    <w:p w:rsidR="00DC6D5A" w:rsidRDefault="00BD200B" w:rsidP="00BD200B">
      <w:pPr>
        <w:rPr>
          <w:rStyle w:val="SubtleReference"/>
          <w:smallCaps w:val="0"/>
          <w:color w:val="auto"/>
          <w:u w:val="none"/>
        </w:rPr>
      </w:pPr>
      <w:r>
        <w:rPr>
          <w:rStyle w:val="SubtleReference"/>
          <w:smallCaps w:val="0"/>
          <w:color w:val="auto"/>
          <w:u w:val="none"/>
        </w:rPr>
        <w:tab/>
      </w:r>
      <w:r w:rsidR="00880770">
        <w:rPr>
          <w:rStyle w:val="SubtleReference"/>
          <w:smallCaps w:val="0"/>
          <w:color w:val="auto"/>
          <w:u w:val="none"/>
        </w:rPr>
        <w:t>If your site allows for people to donate money to a charity, and they make the donation through Bitcoin, you may wish to show how much the person has donated when someone views their profile. To ensure that your site remains accurate, it relies on the re</w:t>
      </w:r>
      <w:r w:rsidR="00DC6D5A">
        <w:rPr>
          <w:rStyle w:val="SubtleReference"/>
          <w:smallCaps w:val="0"/>
          <w:color w:val="auto"/>
          <w:u w:val="none"/>
        </w:rPr>
        <w:t xml:space="preserve">sponse from the payment provider. Often times payment providers have a built in webhook system, as payments take a while to clear. However, to see if the transaction went through for </w:t>
      </w:r>
      <w:r w:rsidR="00DC6D5A" w:rsidRPr="00DC6D5A">
        <w:rPr>
          <w:rStyle w:val="SubtleReference"/>
          <w:smallCaps w:val="0"/>
          <w:color w:val="auto"/>
          <w:u w:val="none"/>
        </w:rPr>
        <w:t xml:space="preserve">processing </w:t>
      </w:r>
      <w:r w:rsidR="00DC6D5A">
        <w:rPr>
          <w:rStyle w:val="SubtleReference"/>
          <w:smallCaps w:val="0"/>
          <w:color w:val="auto"/>
          <w:u w:val="none"/>
        </w:rPr>
        <w:t>or it had an error, your script catches the output from the remote API.</w:t>
      </w:r>
    </w:p>
    <w:p w:rsidR="00DC6D5A" w:rsidRDefault="00DC6D5A" w:rsidP="00BD200B">
      <w:pPr>
        <w:rPr>
          <w:rStyle w:val="SubtleReference"/>
          <w:smallCaps w:val="0"/>
          <w:color w:val="auto"/>
          <w:u w:val="none"/>
        </w:rPr>
      </w:pPr>
      <w:r>
        <w:rPr>
          <w:rStyle w:val="SubtleReference"/>
          <w:smallCaps w:val="0"/>
          <w:color w:val="auto"/>
          <w:u w:val="none"/>
        </w:rPr>
        <w:tab/>
        <w:t>The issue comes in when that API has a heavy load or is under a DDoS attack, and cannot provide a response in a timely fashion. If the attack or load volume persists for a while, your support tickets may spike from angry customers</w:t>
      </w:r>
      <w:r w:rsidR="004614EF">
        <w:rPr>
          <w:rStyle w:val="SubtleReference"/>
          <w:smallCaps w:val="0"/>
          <w:color w:val="auto"/>
          <w:u w:val="none"/>
        </w:rPr>
        <w:t xml:space="preserve"> who don’t know what’s going on. It could also</w:t>
      </w:r>
      <w:r>
        <w:rPr>
          <w:rStyle w:val="SubtleReference"/>
          <w:smallCaps w:val="0"/>
          <w:color w:val="auto"/>
          <w:u w:val="none"/>
        </w:rPr>
        <w:t xml:space="preserve"> discourag</w:t>
      </w:r>
      <w:r w:rsidR="004614EF">
        <w:rPr>
          <w:rStyle w:val="SubtleReference"/>
          <w:smallCaps w:val="0"/>
          <w:color w:val="auto"/>
          <w:u w:val="none"/>
        </w:rPr>
        <w:t>e</w:t>
      </w:r>
      <w:r>
        <w:rPr>
          <w:rStyle w:val="SubtleReference"/>
          <w:smallCaps w:val="0"/>
          <w:color w:val="auto"/>
          <w:u w:val="none"/>
        </w:rPr>
        <w:t xml:space="preserve"> future donations, </w:t>
      </w:r>
      <w:r w:rsidR="004614EF">
        <w:rPr>
          <w:rStyle w:val="SubtleReference"/>
          <w:smallCaps w:val="0"/>
          <w:color w:val="auto"/>
          <w:u w:val="none"/>
        </w:rPr>
        <w:t xml:space="preserve">garner </w:t>
      </w:r>
      <w:r>
        <w:rPr>
          <w:rStyle w:val="SubtleReference"/>
          <w:smallCaps w:val="0"/>
          <w:color w:val="auto"/>
          <w:u w:val="none"/>
        </w:rPr>
        <w:t>possible scam accusations, and all the while developers chase the hard to find bug back to an attack on the provider’s system.</w:t>
      </w:r>
    </w:p>
    <w:p w:rsidR="00DC6D5A" w:rsidRDefault="00DC6D5A" w:rsidP="00BD200B">
      <w:pPr>
        <w:rPr>
          <w:rStyle w:val="SubtleReference"/>
          <w:smallCaps w:val="0"/>
          <w:color w:val="auto"/>
          <w:u w:val="none"/>
        </w:rPr>
      </w:pPr>
      <w:r>
        <w:rPr>
          <w:rStyle w:val="SubtleReference"/>
          <w:smallCaps w:val="0"/>
          <w:color w:val="auto"/>
          <w:u w:val="none"/>
        </w:rPr>
        <w:tab/>
        <w:t>While the above scenario is a worst case situation, it describes just how bad it can get when waiting for a response from the remote API when it isn’t needed right away. Simply queue the request on the call processing server, and inform the member that their donation is “processing.” If an error occurs, the webhook receives the error message, and the script listening for webhooks simply chan</w:t>
      </w:r>
      <w:r w:rsidR="00C70988">
        <w:rPr>
          <w:rStyle w:val="SubtleReference"/>
          <w:smallCaps w:val="0"/>
          <w:color w:val="auto"/>
          <w:u w:val="none"/>
        </w:rPr>
        <w:t>ges the status in the database.</w:t>
      </w:r>
    </w:p>
    <w:p w:rsidR="0040762B" w:rsidRDefault="0040762B" w:rsidP="00BD200B">
      <w:pPr>
        <w:rPr>
          <w:rStyle w:val="SubtleReference"/>
          <w:smallCaps w:val="0"/>
          <w:color w:val="auto"/>
          <w:u w:val="none"/>
        </w:rPr>
      </w:pPr>
      <w:r>
        <w:rPr>
          <w:rStyle w:val="SubtleReference"/>
          <w:smallCaps w:val="0"/>
          <w:color w:val="auto"/>
          <w:u w:val="none"/>
        </w:rPr>
        <w:tab/>
        <w:t xml:space="preserve">You can even use that tactic for people paying for an account on your system. </w:t>
      </w:r>
      <w:r w:rsidR="0071784F">
        <w:rPr>
          <w:rStyle w:val="SubtleReference"/>
          <w:smallCaps w:val="0"/>
          <w:color w:val="auto"/>
          <w:u w:val="none"/>
        </w:rPr>
        <w:t>When a member signs up for an account, have an AJAX script check if the webhook has a favorable response, or an error. If an error occurs, simply tell the customer that your system is having difficulties with the processor, and ask for a new payment method</w:t>
      </w:r>
      <w:r w:rsidR="00D3516C">
        <w:rPr>
          <w:rStyle w:val="SubtleReference"/>
          <w:smallCaps w:val="0"/>
          <w:color w:val="auto"/>
          <w:u w:val="none"/>
        </w:rPr>
        <w:t xml:space="preserve"> or have them </w:t>
      </w:r>
      <w:r w:rsidR="001C43E8">
        <w:rPr>
          <w:rStyle w:val="SubtleReference"/>
          <w:smallCaps w:val="0"/>
          <w:color w:val="auto"/>
          <w:u w:val="none"/>
        </w:rPr>
        <w:t>try again</w:t>
      </w:r>
      <w:r w:rsidR="0071784F">
        <w:rPr>
          <w:rStyle w:val="SubtleReference"/>
          <w:smallCaps w:val="0"/>
          <w:color w:val="auto"/>
          <w:u w:val="none"/>
        </w:rPr>
        <w:t>.</w:t>
      </w:r>
    </w:p>
    <w:p w:rsidR="009D3882" w:rsidRDefault="008B153B" w:rsidP="00BD200B">
      <w:pPr>
        <w:rPr>
          <w:rStyle w:val="SubtleReference"/>
          <w:smallCaps w:val="0"/>
          <w:color w:val="auto"/>
          <w:u w:val="none"/>
        </w:rPr>
      </w:pPr>
      <w:r>
        <w:rPr>
          <w:rStyle w:val="SubtleReference"/>
          <w:smallCaps w:val="0"/>
          <w:color w:val="auto"/>
          <w:u w:val="none"/>
        </w:rPr>
        <w:tab/>
        <w:t>So, you see, most API responses can be deferred to a webhook.</w:t>
      </w:r>
      <w:r w:rsidR="009D3882" w:rsidRPr="009D3882">
        <w:rPr>
          <w:rStyle w:val="SubtleReference"/>
          <w:smallCaps w:val="0"/>
          <w:color w:val="auto"/>
          <w:u w:val="none"/>
        </w:rPr>
        <w:t xml:space="preserve"> </w:t>
      </w:r>
    </w:p>
    <w:p w:rsidR="009D3882" w:rsidRDefault="009D3882">
      <w:pPr>
        <w:rPr>
          <w:rStyle w:val="SubtleReference"/>
          <w:smallCaps w:val="0"/>
          <w:color w:val="auto"/>
          <w:u w:val="none"/>
        </w:rPr>
      </w:pPr>
      <w:r>
        <w:rPr>
          <w:rStyle w:val="SubtleReference"/>
          <w:smallCaps w:val="0"/>
          <w:color w:val="auto"/>
          <w:u w:val="none"/>
        </w:rPr>
        <w:br w:type="page"/>
      </w:r>
    </w:p>
    <w:p w:rsidR="00405F09" w:rsidRDefault="009D3882" w:rsidP="00BD200B">
      <w:pPr>
        <w:rPr>
          <w:rStyle w:val="SubtleReference"/>
          <w:smallCaps w:val="0"/>
          <w:color w:val="auto"/>
          <w:u w:val="none"/>
        </w:rPr>
      </w:pPr>
      <w:r>
        <w:rPr>
          <w:rStyle w:val="SubtleReference"/>
          <w:smallCaps w:val="0"/>
          <w:noProof/>
          <w:color w:val="auto"/>
          <w:u w:val="none"/>
          <w:lang w:eastAsia="en-US"/>
        </w:rPr>
        <w:lastRenderedPageBreak/>
        <w:drawing>
          <wp:inline distT="0" distB="0" distL="0" distR="0">
            <wp:extent cx="5200650" cy="6591300"/>
            <wp:effectExtent l="0" t="0" r="0" b="0"/>
            <wp:docPr id="4" name="Picture 4" descr="C:\Users\CozyLife\AppData\Local\Microsoft\Windows\INetCache\Content.Word\web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zyLife\AppData\Local\Microsoft\Windows\INetCache\Content.Word\webhook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6591300"/>
                    </a:xfrm>
                    <a:prstGeom prst="rect">
                      <a:avLst/>
                    </a:prstGeom>
                    <a:noFill/>
                    <a:ln>
                      <a:noFill/>
                    </a:ln>
                  </pic:spPr>
                </pic:pic>
              </a:graphicData>
            </a:graphic>
          </wp:inline>
        </w:drawing>
      </w:r>
    </w:p>
    <w:p w:rsidR="00405F09" w:rsidRDefault="00405F09">
      <w:pPr>
        <w:rPr>
          <w:rStyle w:val="SubtleReference"/>
          <w:smallCaps w:val="0"/>
          <w:color w:val="auto"/>
          <w:u w:val="none"/>
        </w:rPr>
      </w:pPr>
      <w:r>
        <w:rPr>
          <w:rStyle w:val="SubtleReference"/>
          <w:smallCaps w:val="0"/>
          <w:color w:val="auto"/>
          <w:u w:val="none"/>
        </w:rPr>
        <w:br w:type="page"/>
      </w:r>
    </w:p>
    <w:p w:rsidR="00405F09" w:rsidRDefault="007602D5" w:rsidP="007602D5">
      <w:pPr>
        <w:pStyle w:val="Heading1"/>
        <w:jc w:val="center"/>
        <w:rPr>
          <w:rStyle w:val="SubtleReference"/>
          <w:smallCaps w:val="0"/>
          <w:color w:val="B01513" w:themeColor="accent1"/>
          <w:u w:val="none"/>
        </w:rPr>
      </w:pPr>
      <w:r w:rsidRPr="007602D5">
        <w:rPr>
          <w:rStyle w:val="SubtleReference"/>
          <w:smallCaps w:val="0"/>
          <w:color w:val="B01513" w:themeColor="accent1"/>
          <w:u w:val="none"/>
        </w:rPr>
        <w:lastRenderedPageBreak/>
        <w:t>Chapter 11: Caching</w:t>
      </w:r>
    </w:p>
    <w:p w:rsidR="007602D5" w:rsidRDefault="007602D5" w:rsidP="007602D5"/>
    <w:p w:rsidR="005270EC" w:rsidRDefault="007602D5" w:rsidP="005270EC">
      <w:pPr>
        <w:ind w:firstLine="720"/>
        <w:rPr>
          <w:rStyle w:val="SubtleReference"/>
          <w:smallCaps w:val="0"/>
          <w:color w:val="auto"/>
          <w:u w:val="none"/>
        </w:rPr>
      </w:pPr>
      <w:r>
        <w:rPr>
          <w:rStyle w:val="SubtleReference"/>
          <w:smallCaps w:val="0"/>
          <w:color w:val="auto"/>
          <w:u w:val="none"/>
        </w:rPr>
        <w:t xml:space="preserve">Again, again, again? Cache it! Ca-ching! </w:t>
      </w:r>
      <w:r w:rsidR="00861719">
        <w:rPr>
          <w:rStyle w:val="SubtleReference"/>
          <w:smallCaps w:val="0"/>
          <w:color w:val="auto"/>
          <w:u w:val="none"/>
        </w:rPr>
        <w:t xml:space="preserve">As Tony Horton says, “You can ‘cache’ that, that’s money!” </w:t>
      </w:r>
      <w:r w:rsidR="00E77EC1">
        <w:rPr>
          <w:rStyle w:val="SubtleReference"/>
          <w:smallCaps w:val="0"/>
          <w:color w:val="auto"/>
          <w:u w:val="none"/>
        </w:rPr>
        <w:t>As you know, caching data saves you more money every time you cache something. Why? It’s because your system doesn’t have to work to get the end result. It simply has the static (cached) version of the end result ready for use.</w:t>
      </w:r>
    </w:p>
    <w:p w:rsidR="005270EC" w:rsidRDefault="005270EC" w:rsidP="005270EC">
      <w:pPr>
        <w:ind w:firstLine="720"/>
        <w:rPr>
          <w:rStyle w:val="SubtleReference"/>
          <w:smallCaps w:val="0"/>
          <w:color w:val="auto"/>
          <w:u w:val="none"/>
        </w:rPr>
      </w:pPr>
      <w:r>
        <w:rPr>
          <w:rStyle w:val="SubtleReference"/>
          <w:smallCaps w:val="0"/>
          <w:color w:val="auto"/>
          <w:u w:val="none"/>
        </w:rPr>
        <w:t>As API requests are some of the heaviest operations most systems ever process, with only big data being heavier, I don’t feel that this book would be complete without a chapter on</w:t>
      </w:r>
      <w:r w:rsidR="00BD1A3E">
        <w:rPr>
          <w:rStyle w:val="SubtleReference"/>
          <w:smallCaps w:val="0"/>
          <w:color w:val="auto"/>
          <w:u w:val="none"/>
        </w:rPr>
        <w:t xml:space="preserve"> how to</w:t>
      </w:r>
      <w:r>
        <w:rPr>
          <w:rStyle w:val="SubtleReference"/>
          <w:smallCaps w:val="0"/>
          <w:color w:val="auto"/>
          <w:u w:val="none"/>
        </w:rPr>
        <w:t xml:space="preserve"> properly cach</w:t>
      </w:r>
      <w:r w:rsidR="00BD1A3E">
        <w:rPr>
          <w:rStyle w:val="SubtleReference"/>
          <w:smallCaps w:val="0"/>
          <w:color w:val="auto"/>
          <w:u w:val="none"/>
        </w:rPr>
        <w:t>e</w:t>
      </w:r>
      <w:r>
        <w:rPr>
          <w:rStyle w:val="SubtleReference"/>
          <w:smallCaps w:val="0"/>
          <w:color w:val="auto"/>
          <w:u w:val="none"/>
        </w:rPr>
        <w:t xml:space="preserve"> API response data.</w:t>
      </w:r>
    </w:p>
    <w:p w:rsidR="005270EC" w:rsidRDefault="005F594F" w:rsidP="005270EC">
      <w:pPr>
        <w:ind w:firstLine="720"/>
        <w:rPr>
          <w:rStyle w:val="SubtleReference"/>
          <w:smallCaps w:val="0"/>
          <w:color w:val="auto"/>
          <w:u w:val="none"/>
        </w:rPr>
      </w:pPr>
      <w:r>
        <w:rPr>
          <w:rStyle w:val="SubtleReference"/>
          <w:smallCaps w:val="0"/>
          <w:color w:val="auto"/>
          <w:u w:val="none"/>
        </w:rPr>
        <w:t>There are a lot of caching appliances out there, such as Redis and Memcache</w:t>
      </w:r>
      <w:r w:rsidR="007A091C">
        <w:rPr>
          <w:rStyle w:val="SubtleReference"/>
          <w:smallCaps w:val="0"/>
          <w:color w:val="auto"/>
          <w:u w:val="none"/>
        </w:rPr>
        <w:t>,</w:t>
      </w:r>
      <w:r>
        <w:rPr>
          <w:rStyle w:val="SubtleReference"/>
          <w:smallCaps w:val="0"/>
          <w:color w:val="auto"/>
          <w:u w:val="none"/>
        </w:rPr>
        <w:t xml:space="preserve"> for the fastest response</w:t>
      </w:r>
      <w:r w:rsidR="007A091C">
        <w:rPr>
          <w:rStyle w:val="SubtleReference"/>
          <w:smallCaps w:val="0"/>
          <w:color w:val="auto"/>
          <w:u w:val="none"/>
        </w:rPr>
        <w:t>,</w:t>
      </w:r>
      <w:r>
        <w:rPr>
          <w:rStyle w:val="SubtleReference"/>
          <w:smallCaps w:val="0"/>
          <w:color w:val="auto"/>
          <w:u w:val="none"/>
        </w:rPr>
        <w:t xml:space="preserve"> as they work in memory. Slower response caching systems include the database and the file system. </w:t>
      </w:r>
      <w:r w:rsidR="00033852">
        <w:rPr>
          <w:rStyle w:val="SubtleReference"/>
          <w:smallCaps w:val="0"/>
          <w:color w:val="auto"/>
          <w:u w:val="none"/>
        </w:rPr>
        <w:t>All caching systems speed up the</w:t>
      </w:r>
      <w:r w:rsidR="00006258">
        <w:rPr>
          <w:rStyle w:val="SubtleReference"/>
          <w:smallCaps w:val="0"/>
          <w:color w:val="auto"/>
          <w:u w:val="none"/>
        </w:rPr>
        <w:t xml:space="preserve"> response time tremendously, and if you can profitably implement me</w:t>
      </w:r>
      <w:r w:rsidR="00E71B69">
        <w:rPr>
          <w:rStyle w:val="SubtleReference"/>
          <w:smallCaps w:val="0"/>
          <w:color w:val="auto"/>
          <w:u w:val="none"/>
        </w:rPr>
        <w:t>mory caching, it’s well worth it</w:t>
      </w:r>
      <w:r w:rsidR="00006258">
        <w:rPr>
          <w:rStyle w:val="SubtleReference"/>
          <w:smallCaps w:val="0"/>
          <w:color w:val="auto"/>
          <w:u w:val="none"/>
        </w:rPr>
        <w:t>.</w:t>
      </w:r>
      <w:r w:rsidR="001A176E">
        <w:rPr>
          <w:rStyle w:val="SubtleReference"/>
          <w:smallCaps w:val="0"/>
          <w:color w:val="auto"/>
          <w:u w:val="none"/>
        </w:rPr>
        <w:t xml:space="preserve"> For all systems to benefit from the speedup, consider having a dedicated caching server.</w:t>
      </w:r>
    </w:p>
    <w:p w:rsidR="001A176E" w:rsidRDefault="000D03A0" w:rsidP="005270EC">
      <w:pPr>
        <w:ind w:firstLine="720"/>
        <w:rPr>
          <w:rStyle w:val="SubtleReference"/>
          <w:smallCaps w:val="0"/>
          <w:color w:val="auto"/>
          <w:u w:val="none"/>
        </w:rPr>
      </w:pPr>
      <w:r>
        <w:rPr>
          <w:rStyle w:val="SubtleReference"/>
          <w:smallCaps w:val="0"/>
          <w:color w:val="auto"/>
          <w:u w:val="none"/>
        </w:rPr>
        <w:t xml:space="preserve">There are </w:t>
      </w:r>
      <w:r w:rsidR="00DA1AAB">
        <w:rPr>
          <w:rStyle w:val="SubtleReference"/>
          <w:smallCaps w:val="0"/>
          <w:color w:val="auto"/>
          <w:u w:val="none"/>
        </w:rPr>
        <w:t>many</w:t>
      </w:r>
      <w:r>
        <w:rPr>
          <w:rStyle w:val="SubtleReference"/>
          <w:smallCaps w:val="0"/>
          <w:color w:val="auto"/>
          <w:u w:val="none"/>
        </w:rPr>
        <w:t xml:space="preserve"> times when caching a response is appropriate for API calls.</w:t>
      </w:r>
      <w:r w:rsidR="00DA1AAB">
        <w:rPr>
          <w:rStyle w:val="SubtleReference"/>
          <w:smallCaps w:val="0"/>
          <w:color w:val="auto"/>
          <w:u w:val="none"/>
        </w:rPr>
        <w:t xml:space="preserve"> Here’s a few of the more popular ones.</w:t>
      </w:r>
    </w:p>
    <w:p w:rsidR="000D03A0" w:rsidRDefault="000D03A0" w:rsidP="000D03A0">
      <w:pPr>
        <w:pStyle w:val="ListParagraph"/>
        <w:numPr>
          <w:ilvl w:val="0"/>
          <w:numId w:val="13"/>
        </w:numPr>
      </w:pPr>
      <w:r>
        <w:t>The call response is made available to multiple people on your website.</w:t>
      </w:r>
    </w:p>
    <w:p w:rsidR="000D03A0" w:rsidRDefault="000D03A0" w:rsidP="000D03A0">
      <w:pPr>
        <w:pStyle w:val="ListParagraph"/>
        <w:numPr>
          <w:ilvl w:val="0"/>
          <w:numId w:val="13"/>
        </w:numPr>
      </w:pPr>
      <w:r>
        <w:t>The call runs multiple times for someone on your website.</w:t>
      </w:r>
    </w:p>
    <w:p w:rsidR="009E71F8" w:rsidRDefault="000D03A0" w:rsidP="00DA1AAB">
      <w:pPr>
        <w:pStyle w:val="ListParagraph"/>
        <w:numPr>
          <w:ilvl w:val="0"/>
          <w:numId w:val="13"/>
        </w:numPr>
      </w:pPr>
      <w:r>
        <w:t>The call takes X</w:t>
      </w:r>
      <w:r w:rsidR="00C454D7">
        <w:t xml:space="preserve"> amount of time </w:t>
      </w:r>
      <w:r w:rsidR="00DA1AAB">
        <w:t xml:space="preserve">or processing power </w:t>
      </w:r>
      <w:r w:rsidR="00C454D7">
        <w:t>to run, and the user controls when it runs.</w:t>
      </w:r>
    </w:p>
    <w:p w:rsidR="009E71F8" w:rsidRDefault="009E71F8">
      <w:r>
        <w:br w:type="page"/>
      </w:r>
      <w:r w:rsidR="00CC78FB">
        <w:lastRenderedPageBreak/>
        <w:pict>
          <v:shape id="_x0000_i1027" type="#_x0000_t75" style="width:467.25pt;height:429pt">
            <v:imagedata r:id="rId23" o:title="caching"/>
          </v:shape>
        </w:pict>
      </w:r>
    </w:p>
    <w:p w:rsidR="004B6774" w:rsidRDefault="004B6774" w:rsidP="00E43321">
      <w:pPr>
        <w:pStyle w:val="Title"/>
        <w:jc w:val="center"/>
      </w:pPr>
    </w:p>
    <w:p w:rsidR="004B6774" w:rsidRDefault="004B6774" w:rsidP="00E43321">
      <w:pPr>
        <w:pStyle w:val="Title"/>
        <w:jc w:val="center"/>
      </w:pPr>
    </w:p>
    <w:p w:rsidR="004B6774" w:rsidRDefault="004B6774" w:rsidP="00E43321">
      <w:pPr>
        <w:pStyle w:val="Title"/>
        <w:jc w:val="center"/>
      </w:pPr>
    </w:p>
    <w:p w:rsidR="004B6774" w:rsidRDefault="004B6774" w:rsidP="00E43321">
      <w:pPr>
        <w:pStyle w:val="Title"/>
        <w:jc w:val="center"/>
      </w:pPr>
    </w:p>
    <w:p w:rsidR="004B6774" w:rsidRDefault="004B6774" w:rsidP="00E43321">
      <w:pPr>
        <w:pStyle w:val="Title"/>
        <w:jc w:val="center"/>
      </w:pPr>
    </w:p>
    <w:p w:rsidR="004B6774" w:rsidRDefault="004B6774" w:rsidP="00E43321">
      <w:pPr>
        <w:pStyle w:val="Title"/>
        <w:jc w:val="center"/>
      </w:pPr>
    </w:p>
    <w:p w:rsidR="004B6774" w:rsidRDefault="00E43321" w:rsidP="00E43321">
      <w:pPr>
        <w:pStyle w:val="Title"/>
        <w:jc w:val="center"/>
      </w:pPr>
      <w:r>
        <w:t>Appendix</w:t>
      </w:r>
    </w:p>
    <w:p w:rsidR="004645CE" w:rsidRPr="004B6774" w:rsidRDefault="004B6774" w:rsidP="004B6774">
      <w:pPr>
        <w:rPr>
          <w:rFonts w:asciiTheme="majorHAnsi" w:eastAsiaTheme="majorEastAsia" w:hAnsiTheme="majorHAnsi" w:cstheme="majorBidi"/>
          <w:color w:val="B01513" w:themeColor="accent1"/>
          <w:kern w:val="28"/>
          <w:sz w:val="72"/>
          <w:szCs w:val="72"/>
        </w:rPr>
      </w:pPr>
      <w:r>
        <w:br w:type="page"/>
      </w:r>
    </w:p>
    <w:p w:rsidR="00E43321" w:rsidRDefault="00E43321" w:rsidP="00E43321">
      <w:pPr>
        <w:pStyle w:val="Heading1"/>
        <w:jc w:val="center"/>
      </w:pPr>
      <w:r>
        <w:lastRenderedPageBreak/>
        <w:t>Train Your Team</w:t>
      </w:r>
    </w:p>
    <w:p w:rsidR="00765073" w:rsidRDefault="00765073"/>
    <w:p w:rsidR="00CD7740" w:rsidRDefault="00765073" w:rsidP="00D9692F">
      <w:pPr>
        <w:jc w:val="both"/>
      </w:pPr>
      <w:r>
        <w:tab/>
        <w:t xml:space="preserve">I hope this book helps to open your mind to where the bottlenecks are in your company’s infrastructure, and your development cycle. </w:t>
      </w:r>
      <w:r w:rsidR="00CD7740">
        <w:t>There’s a lot of work involved in optimizing your entire infrastructure, and I’m here to help.</w:t>
      </w:r>
    </w:p>
    <w:p w:rsidR="00027084" w:rsidRDefault="00CD7740" w:rsidP="00D9692F">
      <w:pPr>
        <w:ind w:firstLine="720"/>
        <w:jc w:val="both"/>
      </w:pPr>
      <w:r>
        <w:t>As a consultant, I can meet with you and your team, either on-site or through a virtual platform of your choice. I’d love to hear about your needs, your current infrastructure, and what issues your team is facing</w:t>
      </w:r>
      <w:r w:rsidR="00E330EF">
        <w:t xml:space="preserve"> so that together we can create the solution </w:t>
      </w:r>
      <w:r w:rsidR="00027084">
        <w:t>that meets your needs.</w:t>
      </w:r>
    </w:p>
    <w:p w:rsidR="00B41BA6" w:rsidRDefault="008B42E2" w:rsidP="00D9692F">
      <w:pPr>
        <w:ind w:firstLine="720"/>
        <w:jc w:val="both"/>
      </w:pPr>
      <w:r>
        <w:t>The world of web development has changed so much to include plenty of abstraction methods to help standardize your code</w:t>
      </w:r>
      <w:r w:rsidR="00EF1D77">
        <w:t xml:space="preserve">, not just for API optimization, but for </w:t>
      </w:r>
      <w:r w:rsidR="00446598">
        <w:t xml:space="preserve">every facet of your platform. </w:t>
      </w:r>
      <w:r w:rsidR="00680DBB">
        <w:t xml:space="preserve">Pulling from over 12 years of experience, </w:t>
      </w:r>
      <w:r w:rsidR="00446598">
        <w:t>I can help you choose a proper programming language, a proper framework, database, caching system, and even the right integrations for the job.</w:t>
      </w:r>
    </w:p>
    <w:p w:rsidR="00B41BA6" w:rsidRDefault="00B41BA6" w:rsidP="00D9692F">
      <w:pPr>
        <w:ind w:firstLine="720"/>
        <w:jc w:val="both"/>
      </w:pPr>
      <w:r>
        <w:t xml:space="preserve">The optimizations don’t just stop at the web infrastructure level. Consider optimizing your phone network with a managed SIP system, </w:t>
      </w:r>
      <w:r w:rsidR="00414484">
        <w:t xml:space="preserve">or </w:t>
      </w:r>
      <w:r>
        <w:t>your hiring process with a puzzle room</w:t>
      </w:r>
      <w:r w:rsidR="004929DD">
        <w:t>. A puzzle room can help you to</w:t>
      </w:r>
      <w:bookmarkStart w:id="0" w:name="_GoBack"/>
      <w:bookmarkEnd w:id="0"/>
      <w:r>
        <w:t xml:space="preserve"> tell if your employees can think outside the box, will continue to add value to your company, or even if they’ll steal from you.</w:t>
      </w:r>
    </w:p>
    <w:p w:rsidR="00146FEE" w:rsidRDefault="00414484" w:rsidP="00D9692F">
      <w:pPr>
        <w:ind w:firstLine="720"/>
        <w:jc w:val="both"/>
      </w:pPr>
      <w:r>
        <w:t xml:space="preserve">There’s plenty of infrastructure to optimize. </w:t>
      </w:r>
      <w:r w:rsidR="00B41BA6">
        <w:t>Call 216-352-1API (1274), and ask for me.</w:t>
      </w:r>
      <w:r>
        <w:t xml:space="preserve"> I’m quite busy helping companies just like yours, so if I’m not personally available, leave a message with my assistant, and I’ll definitely call you back.</w:t>
      </w:r>
      <w:r w:rsidR="00843A9B">
        <w:t xml:space="preserve"> Don’t miss out on the opportunity to blow your competition away</w:t>
      </w:r>
      <w:r w:rsidR="004B7582">
        <w:t xml:space="preserve">. Optimize </w:t>
      </w:r>
      <w:r w:rsidR="00F54054">
        <w:t>every process to ensure a rapid, consistent, easy, and fun method for everything your business does.</w:t>
      </w:r>
    </w:p>
    <w:p w:rsidR="00146FEE" w:rsidRDefault="00146FEE">
      <w:r>
        <w:br w:type="page"/>
      </w:r>
    </w:p>
    <w:p w:rsidR="00E43321" w:rsidRDefault="00E43321" w:rsidP="00E43321">
      <w:pPr>
        <w:pStyle w:val="Heading1"/>
        <w:jc w:val="center"/>
      </w:pPr>
      <w:r>
        <w:lastRenderedPageBreak/>
        <w:t>Bibliography</w:t>
      </w:r>
    </w:p>
    <w:p w:rsidR="00E601B7" w:rsidRPr="00E601B7" w:rsidRDefault="00E601B7" w:rsidP="00E601B7"/>
    <w:p w:rsidR="00E43321" w:rsidRPr="00E601B7" w:rsidRDefault="007C4062" w:rsidP="00184A12">
      <w:pPr>
        <w:pStyle w:val="ListParagraph"/>
        <w:numPr>
          <w:ilvl w:val="0"/>
          <w:numId w:val="4"/>
        </w:numPr>
        <w:rPr>
          <w:sz w:val="20"/>
          <w:szCs w:val="20"/>
        </w:rPr>
      </w:pPr>
      <w:r w:rsidRPr="00E601B7">
        <w:rPr>
          <w:sz w:val="20"/>
          <w:szCs w:val="20"/>
        </w:rPr>
        <w:t>UDP</w:t>
      </w:r>
      <w:r w:rsidR="00190A8E" w:rsidRPr="00E601B7">
        <w:rPr>
          <w:sz w:val="20"/>
          <w:szCs w:val="20"/>
        </w:rPr>
        <w:t xml:space="preserve"> on Wikipedia – Packet Structure - </w:t>
      </w:r>
      <w:hyperlink r:id="rId24" w:anchor="Packet_structure" w:history="1">
        <w:r w:rsidR="00184A12" w:rsidRPr="00E601B7">
          <w:rPr>
            <w:rStyle w:val="Hyperlink"/>
            <w:sz w:val="20"/>
            <w:szCs w:val="20"/>
          </w:rPr>
          <w:t>https://en.wikipedia.org/wiki/User_Datagram_Protocol#Packet_structure</w:t>
        </w:r>
      </w:hyperlink>
    </w:p>
    <w:p w:rsidR="00190A8E" w:rsidRPr="00E601B7" w:rsidRDefault="0010512D" w:rsidP="0010512D">
      <w:pPr>
        <w:pStyle w:val="ListParagraph"/>
        <w:numPr>
          <w:ilvl w:val="0"/>
          <w:numId w:val="4"/>
        </w:numPr>
        <w:rPr>
          <w:sz w:val="20"/>
          <w:szCs w:val="20"/>
        </w:rPr>
      </w:pPr>
      <w:r w:rsidRPr="00E601B7">
        <w:rPr>
          <w:sz w:val="20"/>
          <w:szCs w:val="20"/>
        </w:rPr>
        <w:t xml:space="preserve">Google QUIC - </w:t>
      </w:r>
      <w:hyperlink r:id="rId25" w:history="1">
        <w:r w:rsidRPr="00E601B7">
          <w:rPr>
            <w:rStyle w:val="Hyperlink"/>
            <w:sz w:val="20"/>
            <w:szCs w:val="20"/>
          </w:rPr>
          <w:t>https://en.wikipedia.org/wiki/QUIC</w:t>
        </w:r>
      </w:hyperlink>
    </w:p>
    <w:p w:rsidR="00184A12" w:rsidRPr="00E601B7" w:rsidRDefault="00310180" w:rsidP="00DC6D5A">
      <w:pPr>
        <w:pStyle w:val="ListParagraph"/>
        <w:numPr>
          <w:ilvl w:val="0"/>
          <w:numId w:val="4"/>
        </w:numPr>
        <w:rPr>
          <w:sz w:val="20"/>
          <w:szCs w:val="20"/>
        </w:rPr>
      </w:pPr>
      <w:r w:rsidRPr="00E601B7">
        <w:rPr>
          <w:sz w:val="20"/>
          <w:szCs w:val="20"/>
        </w:rPr>
        <w:t xml:space="preserve">TCP – Protocol Operation - </w:t>
      </w:r>
      <w:hyperlink r:id="rId26" w:anchor="Protocol_operation" w:history="1">
        <w:r w:rsidR="00184A12" w:rsidRPr="00E601B7">
          <w:rPr>
            <w:rStyle w:val="Hyperlink"/>
            <w:sz w:val="20"/>
            <w:szCs w:val="20"/>
          </w:rPr>
          <w:t>https://en.wikipedia.org/wiki/Transmission_Control_Protocol#Protocol_operation</w:t>
        </w:r>
      </w:hyperlink>
    </w:p>
    <w:p w:rsidR="00310180" w:rsidRPr="00E601B7" w:rsidRDefault="00907C0E" w:rsidP="00907C0E">
      <w:pPr>
        <w:pStyle w:val="ListParagraph"/>
        <w:numPr>
          <w:ilvl w:val="0"/>
          <w:numId w:val="4"/>
        </w:numPr>
        <w:rPr>
          <w:sz w:val="20"/>
          <w:szCs w:val="20"/>
        </w:rPr>
      </w:pPr>
      <w:r w:rsidRPr="00E601B7">
        <w:rPr>
          <w:sz w:val="20"/>
          <w:szCs w:val="20"/>
        </w:rPr>
        <w:t xml:space="preserve">HTTP Protocol Specifications - </w:t>
      </w:r>
      <w:hyperlink r:id="rId27" w:history="1">
        <w:r w:rsidRPr="00E601B7">
          <w:rPr>
            <w:rStyle w:val="Hyperlink"/>
            <w:sz w:val="20"/>
            <w:szCs w:val="20"/>
          </w:rPr>
          <w:t>http://www.w3.org/Protocols/</w:t>
        </w:r>
      </w:hyperlink>
    </w:p>
    <w:p w:rsidR="00907C0E" w:rsidRPr="00E601B7" w:rsidRDefault="00184A12" w:rsidP="00184A12">
      <w:pPr>
        <w:pStyle w:val="ListParagraph"/>
        <w:numPr>
          <w:ilvl w:val="0"/>
          <w:numId w:val="4"/>
        </w:numPr>
        <w:rPr>
          <w:sz w:val="20"/>
          <w:szCs w:val="20"/>
        </w:rPr>
      </w:pPr>
      <w:r w:rsidRPr="00E601B7">
        <w:rPr>
          <w:sz w:val="20"/>
          <w:szCs w:val="20"/>
        </w:rPr>
        <w:t xml:space="preserve">HTTP Auth Basic - </w:t>
      </w:r>
      <w:hyperlink r:id="rId28" w:anchor="Protocol" w:history="1">
        <w:r w:rsidRPr="00E601B7">
          <w:rPr>
            <w:rStyle w:val="Hyperlink"/>
            <w:sz w:val="20"/>
            <w:szCs w:val="20"/>
          </w:rPr>
          <w:t>https://en.wikipedia.org/wiki/Basic_access_authentication#Protocol</w:t>
        </w:r>
      </w:hyperlink>
    </w:p>
    <w:p w:rsidR="00184A12" w:rsidRPr="00E601B7" w:rsidRDefault="00184A12" w:rsidP="00184A12">
      <w:pPr>
        <w:pStyle w:val="ListParagraph"/>
        <w:numPr>
          <w:ilvl w:val="0"/>
          <w:numId w:val="4"/>
        </w:numPr>
        <w:rPr>
          <w:sz w:val="20"/>
          <w:szCs w:val="20"/>
        </w:rPr>
      </w:pPr>
      <w:r w:rsidRPr="00E601B7">
        <w:rPr>
          <w:sz w:val="20"/>
          <w:szCs w:val="20"/>
        </w:rPr>
        <w:t xml:space="preserve">HTTP Auth Digest - </w:t>
      </w:r>
      <w:hyperlink r:id="rId29" w:anchor="Example_with_explanation" w:history="1">
        <w:r w:rsidRPr="00E601B7">
          <w:rPr>
            <w:rStyle w:val="Hyperlink"/>
            <w:sz w:val="20"/>
            <w:szCs w:val="20"/>
          </w:rPr>
          <w:t>https://en.wikipedia.org/wiki/Digest_access_authentication#Example_with_explanation</w:t>
        </w:r>
      </w:hyperlink>
    </w:p>
    <w:p w:rsidR="00184A12" w:rsidRPr="00E601B7" w:rsidRDefault="003E5249" w:rsidP="003E5249">
      <w:pPr>
        <w:pStyle w:val="ListParagraph"/>
        <w:numPr>
          <w:ilvl w:val="0"/>
          <w:numId w:val="4"/>
        </w:numPr>
        <w:rPr>
          <w:sz w:val="20"/>
          <w:szCs w:val="20"/>
        </w:rPr>
      </w:pPr>
      <w:r w:rsidRPr="00E601B7">
        <w:rPr>
          <w:sz w:val="20"/>
          <w:szCs w:val="20"/>
        </w:rPr>
        <w:t xml:space="preserve">OAuth 1.0 Specification - </w:t>
      </w:r>
      <w:hyperlink r:id="rId30" w:anchor="auth_header" w:history="1">
        <w:r w:rsidRPr="00E601B7">
          <w:rPr>
            <w:rStyle w:val="Hyperlink"/>
            <w:sz w:val="20"/>
            <w:szCs w:val="20"/>
          </w:rPr>
          <w:t>http://oauth.net/core/1.0/#auth_header</w:t>
        </w:r>
      </w:hyperlink>
    </w:p>
    <w:p w:rsidR="003E5249" w:rsidRPr="00E601B7" w:rsidRDefault="003E5249" w:rsidP="003E5249">
      <w:pPr>
        <w:pStyle w:val="ListParagraph"/>
        <w:numPr>
          <w:ilvl w:val="0"/>
          <w:numId w:val="4"/>
        </w:numPr>
        <w:rPr>
          <w:sz w:val="20"/>
          <w:szCs w:val="20"/>
        </w:rPr>
      </w:pPr>
      <w:r w:rsidRPr="00E601B7">
        <w:rPr>
          <w:sz w:val="20"/>
          <w:szCs w:val="20"/>
        </w:rPr>
        <w:t xml:space="preserve">OAUth 1.0a Specification - </w:t>
      </w:r>
      <w:hyperlink r:id="rId31" w:anchor="auth_header" w:history="1">
        <w:r w:rsidRPr="00E601B7">
          <w:rPr>
            <w:rStyle w:val="Hyperlink"/>
            <w:sz w:val="20"/>
            <w:szCs w:val="20"/>
          </w:rPr>
          <w:t>http://oauth.net/core/1.0a/#auth_header</w:t>
        </w:r>
      </w:hyperlink>
    </w:p>
    <w:p w:rsidR="003E5249" w:rsidRPr="00E601B7" w:rsidRDefault="003E5249" w:rsidP="003E5249">
      <w:pPr>
        <w:pStyle w:val="ListParagraph"/>
        <w:numPr>
          <w:ilvl w:val="0"/>
          <w:numId w:val="4"/>
        </w:numPr>
        <w:rPr>
          <w:sz w:val="20"/>
          <w:szCs w:val="20"/>
        </w:rPr>
      </w:pPr>
      <w:r w:rsidRPr="00E601B7">
        <w:rPr>
          <w:sz w:val="20"/>
          <w:szCs w:val="20"/>
        </w:rPr>
        <w:t xml:space="preserve">OAuth 2.0 Specification - </w:t>
      </w:r>
      <w:hyperlink r:id="rId32" w:history="1">
        <w:r w:rsidRPr="00E601B7">
          <w:rPr>
            <w:rStyle w:val="Hyperlink"/>
            <w:sz w:val="20"/>
            <w:szCs w:val="20"/>
          </w:rPr>
          <w:t>http://tools.ietf.org/html/rfc6749</w:t>
        </w:r>
      </w:hyperlink>
    </w:p>
    <w:p w:rsidR="003E5249" w:rsidRPr="00E601B7" w:rsidRDefault="003E5249" w:rsidP="003E5249">
      <w:pPr>
        <w:pStyle w:val="ListParagraph"/>
        <w:numPr>
          <w:ilvl w:val="0"/>
          <w:numId w:val="4"/>
        </w:numPr>
        <w:rPr>
          <w:sz w:val="20"/>
          <w:szCs w:val="20"/>
        </w:rPr>
      </w:pPr>
      <w:r w:rsidRPr="00E601B7">
        <w:rPr>
          <w:sz w:val="20"/>
          <w:szCs w:val="20"/>
        </w:rPr>
        <w:t xml:space="preserve"> Open </w:t>
      </w:r>
      <w:r w:rsidR="0092683E" w:rsidRPr="00E601B7">
        <w:rPr>
          <w:sz w:val="20"/>
          <w:szCs w:val="20"/>
        </w:rPr>
        <w:t>ID Specification</w:t>
      </w:r>
      <w:r w:rsidRPr="00E601B7">
        <w:rPr>
          <w:sz w:val="20"/>
          <w:szCs w:val="20"/>
        </w:rPr>
        <w:t xml:space="preserve"> - </w:t>
      </w:r>
      <w:hyperlink r:id="rId33" w:history="1">
        <w:r w:rsidRPr="00E601B7">
          <w:rPr>
            <w:rStyle w:val="Hyperlink"/>
            <w:sz w:val="20"/>
            <w:szCs w:val="20"/>
          </w:rPr>
          <w:t>http://openid.net/developers/specs/</w:t>
        </w:r>
      </w:hyperlink>
    </w:p>
    <w:p w:rsidR="003E5249" w:rsidRPr="00E601B7" w:rsidRDefault="0092683E" w:rsidP="0092683E">
      <w:pPr>
        <w:pStyle w:val="ListParagraph"/>
        <w:numPr>
          <w:ilvl w:val="0"/>
          <w:numId w:val="4"/>
        </w:numPr>
        <w:rPr>
          <w:sz w:val="20"/>
          <w:szCs w:val="20"/>
        </w:rPr>
      </w:pPr>
      <w:r w:rsidRPr="00E601B7">
        <w:rPr>
          <w:sz w:val="20"/>
          <w:szCs w:val="20"/>
        </w:rPr>
        <w:t xml:space="preserve"> RAML Specification - </w:t>
      </w:r>
      <w:hyperlink r:id="rId34" w:history="1">
        <w:r w:rsidRPr="00E601B7">
          <w:rPr>
            <w:rStyle w:val="Hyperlink"/>
            <w:sz w:val="20"/>
            <w:szCs w:val="20"/>
          </w:rPr>
          <w:t>http://raml.org/spec.html</w:t>
        </w:r>
      </w:hyperlink>
    </w:p>
    <w:p w:rsidR="00A274CE" w:rsidRPr="00A274CE" w:rsidRDefault="0092683E" w:rsidP="00A274CE">
      <w:pPr>
        <w:pStyle w:val="ListParagraph"/>
        <w:numPr>
          <w:ilvl w:val="0"/>
          <w:numId w:val="4"/>
        </w:numPr>
        <w:rPr>
          <w:rStyle w:val="Hyperlink"/>
          <w:color w:val="auto"/>
          <w:sz w:val="20"/>
          <w:szCs w:val="20"/>
          <w:u w:val="none"/>
        </w:rPr>
      </w:pPr>
      <w:r w:rsidRPr="00E601B7">
        <w:rPr>
          <w:sz w:val="20"/>
          <w:szCs w:val="20"/>
        </w:rPr>
        <w:t xml:space="preserve"> Swagger Specification - </w:t>
      </w:r>
      <w:hyperlink r:id="rId35" w:history="1">
        <w:r w:rsidRPr="00E601B7">
          <w:rPr>
            <w:rStyle w:val="Hyperlink"/>
            <w:sz w:val="20"/>
            <w:szCs w:val="20"/>
          </w:rPr>
          <w:t>http://swagger.io/specification/</w:t>
        </w:r>
      </w:hyperlink>
    </w:p>
    <w:p w:rsidR="00A274CE" w:rsidRPr="00A274CE" w:rsidRDefault="00A274CE" w:rsidP="003731EF">
      <w:pPr>
        <w:pStyle w:val="ListParagraph"/>
        <w:numPr>
          <w:ilvl w:val="0"/>
          <w:numId w:val="4"/>
        </w:numPr>
        <w:rPr>
          <w:sz w:val="20"/>
          <w:szCs w:val="20"/>
        </w:rPr>
      </w:pPr>
      <w:r w:rsidRPr="00A274CE">
        <w:rPr>
          <w:sz w:val="20"/>
          <w:szCs w:val="20"/>
        </w:rPr>
        <w:t xml:space="preserve">Websockets - </w:t>
      </w:r>
      <w:hyperlink r:id="rId36" w:history="1">
        <w:r w:rsidR="003731EF" w:rsidRPr="00842F75">
          <w:rPr>
            <w:rStyle w:val="Hyperlink"/>
            <w:sz w:val="20"/>
            <w:szCs w:val="20"/>
          </w:rPr>
          <w:t>http://datatracker.ietf.org/doc/rfc6455/?include_text=1</w:t>
        </w:r>
      </w:hyperlink>
    </w:p>
    <w:sectPr w:rsidR="00A274CE" w:rsidRPr="00A274CE" w:rsidSect="00251EB3">
      <w:footerReference w:type="default" r:id="rId37"/>
      <w:pgSz w:w="12240" w:h="15840"/>
      <w:pgMar w:top="1440" w:right="1440" w:bottom="1440" w:left="1440" w:header="720" w:footer="720" w:gutter="0"/>
      <w:pgNumType w:start="0"/>
      <w:cols w:space="720"/>
      <w:titlePg/>
      <w:docGrid w:linePitch="23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37C" w:rsidRDefault="00B6237C" w:rsidP="0028616E">
      <w:pPr>
        <w:spacing w:after="0" w:line="240" w:lineRule="auto"/>
      </w:pPr>
      <w:r>
        <w:separator/>
      </w:r>
    </w:p>
  </w:endnote>
  <w:endnote w:type="continuationSeparator" w:id="0">
    <w:p w:rsidR="00B6237C" w:rsidRDefault="00B6237C" w:rsidP="00286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w:panose1 w:val="020B0604030504040204"/>
    <w:charset w:val="80"/>
    <w:family w:val="swiss"/>
    <w:pitch w:val="variable"/>
    <w:sig w:usb0="E00002FF" w:usb1="6AC7FFFF" w:usb2="08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C6D5A" w:rsidTr="00455C9F">
      <w:tc>
        <w:tcPr>
          <w:tcW w:w="3116" w:type="dxa"/>
        </w:tcPr>
        <w:p w:rsidR="00DC6D5A" w:rsidRPr="00DB34C8" w:rsidRDefault="00DE37AD">
          <w:pPr>
            <w:pStyle w:val="Footer"/>
            <w:rPr>
              <w:sz w:val="16"/>
              <w:szCs w:val="16"/>
            </w:rPr>
          </w:pPr>
          <w:r w:rsidRPr="00DE37AD">
            <w:rPr>
              <w:sz w:val="16"/>
              <w:szCs w:val="16"/>
            </w:rPr>
            <w:t>The New Frontier in Web API Programming</w:t>
          </w:r>
        </w:p>
      </w:tc>
      <w:tc>
        <w:tcPr>
          <w:tcW w:w="3117" w:type="dxa"/>
        </w:tcPr>
        <w:p w:rsidR="00DC6D5A" w:rsidRPr="00DB34C8" w:rsidRDefault="00DC6D5A" w:rsidP="00455C9F">
          <w:pPr>
            <w:pStyle w:val="Footer"/>
            <w:jc w:val="center"/>
            <w:rPr>
              <w:sz w:val="16"/>
              <w:szCs w:val="16"/>
            </w:rPr>
          </w:pPr>
          <w:r w:rsidRPr="00DB34C8">
            <w:rPr>
              <w:sz w:val="16"/>
              <w:szCs w:val="16"/>
            </w:rPr>
            <w:fldChar w:fldCharType="begin"/>
          </w:r>
          <w:r w:rsidRPr="00DB34C8">
            <w:rPr>
              <w:sz w:val="16"/>
              <w:szCs w:val="16"/>
            </w:rPr>
            <w:instrText xml:space="preserve"> PAGE   \* MERGEFORMAT </w:instrText>
          </w:r>
          <w:r w:rsidRPr="00DB34C8">
            <w:rPr>
              <w:sz w:val="16"/>
              <w:szCs w:val="16"/>
            </w:rPr>
            <w:fldChar w:fldCharType="separate"/>
          </w:r>
          <w:r w:rsidR="004929DD" w:rsidRPr="004929DD">
            <w:rPr>
              <w:b/>
              <w:bCs/>
              <w:noProof/>
              <w:sz w:val="16"/>
              <w:szCs w:val="16"/>
            </w:rPr>
            <w:t>43</w:t>
          </w:r>
          <w:r w:rsidRPr="00DB34C8">
            <w:rPr>
              <w:b/>
              <w:bCs/>
              <w:noProof/>
              <w:sz w:val="16"/>
              <w:szCs w:val="16"/>
            </w:rPr>
            <w:fldChar w:fldCharType="end"/>
          </w:r>
          <w:r w:rsidRPr="00DB34C8">
            <w:rPr>
              <w:b/>
              <w:bCs/>
              <w:sz w:val="16"/>
              <w:szCs w:val="16"/>
            </w:rPr>
            <w:t xml:space="preserve"> </w:t>
          </w:r>
          <w:r w:rsidRPr="00DB34C8">
            <w:rPr>
              <w:sz w:val="16"/>
              <w:szCs w:val="16"/>
            </w:rPr>
            <w:t>|</w:t>
          </w:r>
          <w:r w:rsidRPr="00DB34C8">
            <w:rPr>
              <w:b/>
              <w:bCs/>
              <w:sz w:val="16"/>
              <w:szCs w:val="16"/>
            </w:rPr>
            <w:t xml:space="preserve"> </w:t>
          </w:r>
          <w:r w:rsidRPr="00DB34C8">
            <w:rPr>
              <w:color w:val="7F7F7F" w:themeColor="background1" w:themeShade="7F"/>
              <w:spacing w:val="60"/>
              <w:sz w:val="16"/>
              <w:szCs w:val="16"/>
            </w:rPr>
            <w:t>Page</w:t>
          </w:r>
        </w:p>
      </w:tc>
      <w:tc>
        <w:tcPr>
          <w:tcW w:w="3117" w:type="dxa"/>
        </w:tcPr>
        <w:p w:rsidR="00DC6D5A" w:rsidRPr="00DB34C8" w:rsidRDefault="00DC6D5A" w:rsidP="00DE37AD">
          <w:pPr>
            <w:pStyle w:val="Footer"/>
            <w:jc w:val="right"/>
            <w:rPr>
              <w:sz w:val="16"/>
              <w:szCs w:val="16"/>
            </w:rPr>
          </w:pPr>
          <w:r w:rsidRPr="00DB34C8">
            <w:rPr>
              <w:sz w:val="16"/>
              <w:szCs w:val="16"/>
            </w:rPr>
            <w:t>Rick Mac Gillis</w:t>
          </w:r>
        </w:p>
      </w:tc>
    </w:tr>
  </w:tbl>
  <w:p w:rsidR="00DC6D5A" w:rsidRDefault="00DC6D5A" w:rsidP="00455C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37C" w:rsidRDefault="00B6237C" w:rsidP="0028616E">
      <w:pPr>
        <w:spacing w:after="0" w:line="240" w:lineRule="auto"/>
      </w:pPr>
      <w:r>
        <w:separator/>
      </w:r>
    </w:p>
  </w:footnote>
  <w:footnote w:type="continuationSeparator" w:id="0">
    <w:p w:rsidR="00B6237C" w:rsidRDefault="00B6237C" w:rsidP="002861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D56A4"/>
    <w:multiLevelType w:val="hybridMultilevel"/>
    <w:tmpl w:val="A5309612"/>
    <w:lvl w:ilvl="0" w:tplc="3B50F55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24114C1E"/>
    <w:multiLevelType w:val="hybridMultilevel"/>
    <w:tmpl w:val="B95C79E8"/>
    <w:lvl w:ilvl="0" w:tplc="5DE463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072A85"/>
    <w:multiLevelType w:val="hybridMultilevel"/>
    <w:tmpl w:val="0F360B86"/>
    <w:lvl w:ilvl="0" w:tplc="CD84F15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E41D24"/>
    <w:multiLevelType w:val="hybridMultilevel"/>
    <w:tmpl w:val="6D024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36022F"/>
    <w:multiLevelType w:val="hybridMultilevel"/>
    <w:tmpl w:val="B1A0E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B0865"/>
    <w:multiLevelType w:val="hybridMultilevel"/>
    <w:tmpl w:val="AE78B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346B9"/>
    <w:multiLevelType w:val="hybridMultilevel"/>
    <w:tmpl w:val="C90C4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F5227"/>
    <w:multiLevelType w:val="hybridMultilevel"/>
    <w:tmpl w:val="ABA67704"/>
    <w:lvl w:ilvl="0" w:tplc="FB301F1A">
      <w:numFmt w:val="bullet"/>
      <w:lvlText w:val="-"/>
      <w:lvlJc w:val="left"/>
      <w:pPr>
        <w:ind w:left="720" w:hanging="360"/>
      </w:pPr>
      <w:rPr>
        <w:rFonts w:ascii="Arial" w:eastAsiaTheme="minorEastAsia" w:hAnsi="Arial" w:cs="Arial" w:hint="default"/>
        <w:color w:val="333333"/>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5E3F2E"/>
    <w:multiLevelType w:val="hybridMultilevel"/>
    <w:tmpl w:val="ADF6369C"/>
    <w:lvl w:ilvl="0" w:tplc="04090009">
      <w:start w:val="1"/>
      <w:numFmt w:val="bullet"/>
      <w:lvlText w:val=""/>
      <w:lvlJc w:val="left"/>
      <w:pPr>
        <w:ind w:left="720" w:hanging="360"/>
      </w:pPr>
      <w:rPr>
        <w:rFonts w:ascii="Wingdings" w:hAnsi="Wingdings"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AB29D7"/>
    <w:multiLevelType w:val="hybridMultilevel"/>
    <w:tmpl w:val="69CC3548"/>
    <w:lvl w:ilvl="0" w:tplc="727C91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E90FC3"/>
    <w:multiLevelType w:val="hybridMultilevel"/>
    <w:tmpl w:val="717CFA9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CB5A5F"/>
    <w:multiLevelType w:val="hybridMultilevel"/>
    <w:tmpl w:val="84E2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B7BB3"/>
    <w:multiLevelType w:val="hybridMultilevel"/>
    <w:tmpl w:val="A15A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DF257E"/>
    <w:multiLevelType w:val="hybridMultilevel"/>
    <w:tmpl w:val="7F320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2F74D5"/>
    <w:multiLevelType w:val="hybridMultilevel"/>
    <w:tmpl w:val="54C09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
  </w:num>
  <w:num w:numId="4">
    <w:abstractNumId w:val="16"/>
  </w:num>
  <w:num w:numId="5">
    <w:abstractNumId w:val="11"/>
  </w:num>
  <w:num w:numId="6">
    <w:abstractNumId w:val="12"/>
  </w:num>
  <w:num w:numId="7">
    <w:abstractNumId w:val="0"/>
  </w:num>
  <w:num w:numId="8">
    <w:abstractNumId w:val="7"/>
  </w:num>
  <w:num w:numId="9">
    <w:abstractNumId w:val="2"/>
  </w:num>
  <w:num w:numId="10">
    <w:abstractNumId w:val="8"/>
  </w:num>
  <w:num w:numId="11">
    <w:abstractNumId w:val="10"/>
  </w:num>
  <w:num w:numId="12">
    <w:abstractNumId w:val="4"/>
  </w:num>
  <w:num w:numId="13">
    <w:abstractNumId w:val="5"/>
  </w:num>
  <w:num w:numId="14">
    <w:abstractNumId w:val="3"/>
  </w:num>
  <w:num w:numId="15">
    <w:abstractNumId w:val="6"/>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801"/>
    <w:rsid w:val="00000FCC"/>
    <w:rsid w:val="00001381"/>
    <w:rsid w:val="00002A5D"/>
    <w:rsid w:val="00002EC1"/>
    <w:rsid w:val="00006258"/>
    <w:rsid w:val="00010DD0"/>
    <w:rsid w:val="000131DC"/>
    <w:rsid w:val="00017AD7"/>
    <w:rsid w:val="00027084"/>
    <w:rsid w:val="00032392"/>
    <w:rsid w:val="00033852"/>
    <w:rsid w:val="00035582"/>
    <w:rsid w:val="0004275C"/>
    <w:rsid w:val="0004460C"/>
    <w:rsid w:val="00050448"/>
    <w:rsid w:val="00057CC0"/>
    <w:rsid w:val="0006257E"/>
    <w:rsid w:val="00065CE2"/>
    <w:rsid w:val="00066062"/>
    <w:rsid w:val="00070FA2"/>
    <w:rsid w:val="00072828"/>
    <w:rsid w:val="00081A17"/>
    <w:rsid w:val="00083D0D"/>
    <w:rsid w:val="00097D96"/>
    <w:rsid w:val="000A001A"/>
    <w:rsid w:val="000A275C"/>
    <w:rsid w:val="000A5034"/>
    <w:rsid w:val="000A7EA4"/>
    <w:rsid w:val="000B3074"/>
    <w:rsid w:val="000B33D1"/>
    <w:rsid w:val="000C4198"/>
    <w:rsid w:val="000D03A0"/>
    <w:rsid w:val="000D0D24"/>
    <w:rsid w:val="000D346E"/>
    <w:rsid w:val="000D4229"/>
    <w:rsid w:val="000E1719"/>
    <w:rsid w:val="000E2EA8"/>
    <w:rsid w:val="000F2A44"/>
    <w:rsid w:val="001032A8"/>
    <w:rsid w:val="0010512D"/>
    <w:rsid w:val="001104BC"/>
    <w:rsid w:val="001133B2"/>
    <w:rsid w:val="001223D6"/>
    <w:rsid w:val="0012777B"/>
    <w:rsid w:val="00127C69"/>
    <w:rsid w:val="001330D9"/>
    <w:rsid w:val="00136501"/>
    <w:rsid w:val="00140838"/>
    <w:rsid w:val="00142C2F"/>
    <w:rsid w:val="00143A99"/>
    <w:rsid w:val="00143F83"/>
    <w:rsid w:val="00146047"/>
    <w:rsid w:val="00146FEE"/>
    <w:rsid w:val="00150C79"/>
    <w:rsid w:val="0015341B"/>
    <w:rsid w:val="00153B93"/>
    <w:rsid w:val="0015627B"/>
    <w:rsid w:val="00160D0A"/>
    <w:rsid w:val="00164096"/>
    <w:rsid w:val="0016598D"/>
    <w:rsid w:val="00184A12"/>
    <w:rsid w:val="00184F1B"/>
    <w:rsid w:val="00187D26"/>
    <w:rsid w:val="001907A6"/>
    <w:rsid w:val="00190A8E"/>
    <w:rsid w:val="0019512E"/>
    <w:rsid w:val="001957AB"/>
    <w:rsid w:val="001A176E"/>
    <w:rsid w:val="001A1803"/>
    <w:rsid w:val="001B6921"/>
    <w:rsid w:val="001B7ABF"/>
    <w:rsid w:val="001C20B6"/>
    <w:rsid w:val="001C43E8"/>
    <w:rsid w:val="001D554E"/>
    <w:rsid w:val="001E2FEB"/>
    <w:rsid w:val="001E514E"/>
    <w:rsid w:val="001E599B"/>
    <w:rsid w:val="001E7A5B"/>
    <w:rsid w:val="001F3818"/>
    <w:rsid w:val="001F45A5"/>
    <w:rsid w:val="00203F92"/>
    <w:rsid w:val="00210024"/>
    <w:rsid w:val="00222F40"/>
    <w:rsid w:val="002356B7"/>
    <w:rsid w:val="0024223A"/>
    <w:rsid w:val="00245A5E"/>
    <w:rsid w:val="00245CE7"/>
    <w:rsid w:val="00251EB3"/>
    <w:rsid w:val="002642CE"/>
    <w:rsid w:val="00267F72"/>
    <w:rsid w:val="00270CAC"/>
    <w:rsid w:val="002720C5"/>
    <w:rsid w:val="00274D7A"/>
    <w:rsid w:val="0028616E"/>
    <w:rsid w:val="0028742C"/>
    <w:rsid w:val="00291F08"/>
    <w:rsid w:val="002B0F85"/>
    <w:rsid w:val="002B2011"/>
    <w:rsid w:val="002B394E"/>
    <w:rsid w:val="002B42EB"/>
    <w:rsid w:val="002C1368"/>
    <w:rsid w:val="002D311E"/>
    <w:rsid w:val="002D6ABE"/>
    <w:rsid w:val="002E7312"/>
    <w:rsid w:val="002F3050"/>
    <w:rsid w:val="00310180"/>
    <w:rsid w:val="003119D7"/>
    <w:rsid w:val="0032104B"/>
    <w:rsid w:val="00330713"/>
    <w:rsid w:val="00331052"/>
    <w:rsid w:val="00335D0C"/>
    <w:rsid w:val="00355DAC"/>
    <w:rsid w:val="00355E3A"/>
    <w:rsid w:val="00366629"/>
    <w:rsid w:val="003731EF"/>
    <w:rsid w:val="00373E8E"/>
    <w:rsid w:val="0037494E"/>
    <w:rsid w:val="00386971"/>
    <w:rsid w:val="00391CDB"/>
    <w:rsid w:val="003A0CD3"/>
    <w:rsid w:val="003C112A"/>
    <w:rsid w:val="003C285C"/>
    <w:rsid w:val="003E4DC8"/>
    <w:rsid w:val="003E5249"/>
    <w:rsid w:val="003E62C5"/>
    <w:rsid w:val="003F2AB1"/>
    <w:rsid w:val="004012F4"/>
    <w:rsid w:val="00403A45"/>
    <w:rsid w:val="00405255"/>
    <w:rsid w:val="00405F09"/>
    <w:rsid w:val="0040762B"/>
    <w:rsid w:val="00412B05"/>
    <w:rsid w:val="00414484"/>
    <w:rsid w:val="00446598"/>
    <w:rsid w:val="004476F6"/>
    <w:rsid w:val="00455C9F"/>
    <w:rsid w:val="00457C69"/>
    <w:rsid w:val="0046035A"/>
    <w:rsid w:val="004614EF"/>
    <w:rsid w:val="004645CE"/>
    <w:rsid w:val="00466228"/>
    <w:rsid w:val="00473E52"/>
    <w:rsid w:val="004929DD"/>
    <w:rsid w:val="00493C51"/>
    <w:rsid w:val="004A0BD5"/>
    <w:rsid w:val="004A433E"/>
    <w:rsid w:val="004A7DBA"/>
    <w:rsid w:val="004B6774"/>
    <w:rsid w:val="004B694A"/>
    <w:rsid w:val="004B6F98"/>
    <w:rsid w:val="004B7582"/>
    <w:rsid w:val="004C4159"/>
    <w:rsid w:val="004E65E0"/>
    <w:rsid w:val="004F12BA"/>
    <w:rsid w:val="004F4AF8"/>
    <w:rsid w:val="005113C6"/>
    <w:rsid w:val="00513761"/>
    <w:rsid w:val="0052030B"/>
    <w:rsid w:val="005270EC"/>
    <w:rsid w:val="0053188E"/>
    <w:rsid w:val="00533415"/>
    <w:rsid w:val="005359E4"/>
    <w:rsid w:val="005415DB"/>
    <w:rsid w:val="00550AF7"/>
    <w:rsid w:val="00555A7C"/>
    <w:rsid w:val="00570651"/>
    <w:rsid w:val="00576035"/>
    <w:rsid w:val="00580B79"/>
    <w:rsid w:val="00582E9A"/>
    <w:rsid w:val="00587181"/>
    <w:rsid w:val="00592316"/>
    <w:rsid w:val="00594228"/>
    <w:rsid w:val="005A0C91"/>
    <w:rsid w:val="005A3801"/>
    <w:rsid w:val="005A510F"/>
    <w:rsid w:val="005C4A68"/>
    <w:rsid w:val="005C64C2"/>
    <w:rsid w:val="005D33CE"/>
    <w:rsid w:val="005D7561"/>
    <w:rsid w:val="005E1039"/>
    <w:rsid w:val="005F1FDF"/>
    <w:rsid w:val="005F20B6"/>
    <w:rsid w:val="005F4997"/>
    <w:rsid w:val="005F594F"/>
    <w:rsid w:val="006119FB"/>
    <w:rsid w:val="00614FCA"/>
    <w:rsid w:val="00615C43"/>
    <w:rsid w:val="00616892"/>
    <w:rsid w:val="00621585"/>
    <w:rsid w:val="006306C5"/>
    <w:rsid w:val="00642BCB"/>
    <w:rsid w:val="0065249C"/>
    <w:rsid w:val="006618EC"/>
    <w:rsid w:val="00663F70"/>
    <w:rsid w:val="00664A0A"/>
    <w:rsid w:val="00680DBB"/>
    <w:rsid w:val="00681BD8"/>
    <w:rsid w:val="00687FC6"/>
    <w:rsid w:val="00692B53"/>
    <w:rsid w:val="0069333A"/>
    <w:rsid w:val="00693F65"/>
    <w:rsid w:val="00697892"/>
    <w:rsid w:val="006A0DF7"/>
    <w:rsid w:val="006A4D72"/>
    <w:rsid w:val="006A5169"/>
    <w:rsid w:val="006A5E89"/>
    <w:rsid w:val="006A7D61"/>
    <w:rsid w:val="006B0F3C"/>
    <w:rsid w:val="006B167F"/>
    <w:rsid w:val="006B575F"/>
    <w:rsid w:val="006B7648"/>
    <w:rsid w:val="006C1C50"/>
    <w:rsid w:val="006E0A7F"/>
    <w:rsid w:val="006E0F2E"/>
    <w:rsid w:val="006E281A"/>
    <w:rsid w:val="006E3D92"/>
    <w:rsid w:val="006E7514"/>
    <w:rsid w:val="00700CA1"/>
    <w:rsid w:val="00704B8F"/>
    <w:rsid w:val="00707421"/>
    <w:rsid w:val="0071784F"/>
    <w:rsid w:val="0072540E"/>
    <w:rsid w:val="0072559E"/>
    <w:rsid w:val="00726352"/>
    <w:rsid w:val="00727317"/>
    <w:rsid w:val="007322CC"/>
    <w:rsid w:val="00753B64"/>
    <w:rsid w:val="007564F3"/>
    <w:rsid w:val="007602D5"/>
    <w:rsid w:val="0076079B"/>
    <w:rsid w:val="00765073"/>
    <w:rsid w:val="00766936"/>
    <w:rsid w:val="0077324D"/>
    <w:rsid w:val="00776F7B"/>
    <w:rsid w:val="00777384"/>
    <w:rsid w:val="007811A3"/>
    <w:rsid w:val="00786454"/>
    <w:rsid w:val="00787D33"/>
    <w:rsid w:val="007969D0"/>
    <w:rsid w:val="007A051C"/>
    <w:rsid w:val="007A091C"/>
    <w:rsid w:val="007A6F93"/>
    <w:rsid w:val="007A7F45"/>
    <w:rsid w:val="007B1EDC"/>
    <w:rsid w:val="007B5DB9"/>
    <w:rsid w:val="007C05FE"/>
    <w:rsid w:val="007C1695"/>
    <w:rsid w:val="007C4062"/>
    <w:rsid w:val="007C73E5"/>
    <w:rsid w:val="007D14C6"/>
    <w:rsid w:val="007D61D1"/>
    <w:rsid w:val="007F2E96"/>
    <w:rsid w:val="007F6A67"/>
    <w:rsid w:val="008002DF"/>
    <w:rsid w:val="00814E08"/>
    <w:rsid w:val="00824DFA"/>
    <w:rsid w:val="008255EF"/>
    <w:rsid w:val="00827715"/>
    <w:rsid w:val="00830C76"/>
    <w:rsid w:val="008345ED"/>
    <w:rsid w:val="00834EB5"/>
    <w:rsid w:val="0083595F"/>
    <w:rsid w:val="0084066E"/>
    <w:rsid w:val="00843A9B"/>
    <w:rsid w:val="008561B0"/>
    <w:rsid w:val="00861719"/>
    <w:rsid w:val="00872B32"/>
    <w:rsid w:val="00873354"/>
    <w:rsid w:val="00880770"/>
    <w:rsid w:val="00885F28"/>
    <w:rsid w:val="008B153B"/>
    <w:rsid w:val="008B311F"/>
    <w:rsid w:val="008B42E2"/>
    <w:rsid w:val="008B5FDE"/>
    <w:rsid w:val="008B6753"/>
    <w:rsid w:val="008C1E37"/>
    <w:rsid w:val="008D2117"/>
    <w:rsid w:val="008D6AA0"/>
    <w:rsid w:val="008F54F2"/>
    <w:rsid w:val="009010F7"/>
    <w:rsid w:val="00905A09"/>
    <w:rsid w:val="00907C0E"/>
    <w:rsid w:val="00911E62"/>
    <w:rsid w:val="00916BB3"/>
    <w:rsid w:val="00917A29"/>
    <w:rsid w:val="00920203"/>
    <w:rsid w:val="00924C76"/>
    <w:rsid w:val="0092578A"/>
    <w:rsid w:val="0092683E"/>
    <w:rsid w:val="00936837"/>
    <w:rsid w:val="0094119E"/>
    <w:rsid w:val="00953922"/>
    <w:rsid w:val="009566DE"/>
    <w:rsid w:val="00964CF2"/>
    <w:rsid w:val="00971DD8"/>
    <w:rsid w:val="0098386F"/>
    <w:rsid w:val="00991F54"/>
    <w:rsid w:val="009A196B"/>
    <w:rsid w:val="009A212F"/>
    <w:rsid w:val="009A6D01"/>
    <w:rsid w:val="009B0A79"/>
    <w:rsid w:val="009C171C"/>
    <w:rsid w:val="009D2D19"/>
    <w:rsid w:val="009D3882"/>
    <w:rsid w:val="009E266C"/>
    <w:rsid w:val="009E71F8"/>
    <w:rsid w:val="009F017E"/>
    <w:rsid w:val="00A04AAE"/>
    <w:rsid w:val="00A04F6C"/>
    <w:rsid w:val="00A05F9D"/>
    <w:rsid w:val="00A20E5D"/>
    <w:rsid w:val="00A274CE"/>
    <w:rsid w:val="00A3143D"/>
    <w:rsid w:val="00A31C36"/>
    <w:rsid w:val="00A3336B"/>
    <w:rsid w:val="00A33BFE"/>
    <w:rsid w:val="00A4241F"/>
    <w:rsid w:val="00A44E1C"/>
    <w:rsid w:val="00A46827"/>
    <w:rsid w:val="00A52B9E"/>
    <w:rsid w:val="00A543C9"/>
    <w:rsid w:val="00A57ACB"/>
    <w:rsid w:val="00A62836"/>
    <w:rsid w:val="00A64B90"/>
    <w:rsid w:val="00A64E99"/>
    <w:rsid w:val="00AA38FB"/>
    <w:rsid w:val="00AA3C53"/>
    <w:rsid w:val="00AC39AC"/>
    <w:rsid w:val="00AC4CBA"/>
    <w:rsid w:val="00AD3D9C"/>
    <w:rsid w:val="00AD768B"/>
    <w:rsid w:val="00AE29E1"/>
    <w:rsid w:val="00AE3E77"/>
    <w:rsid w:val="00AF241C"/>
    <w:rsid w:val="00B05FAC"/>
    <w:rsid w:val="00B22099"/>
    <w:rsid w:val="00B24EBC"/>
    <w:rsid w:val="00B3229E"/>
    <w:rsid w:val="00B3372F"/>
    <w:rsid w:val="00B41BA6"/>
    <w:rsid w:val="00B41FD5"/>
    <w:rsid w:val="00B45779"/>
    <w:rsid w:val="00B521ED"/>
    <w:rsid w:val="00B54756"/>
    <w:rsid w:val="00B54BB0"/>
    <w:rsid w:val="00B60E24"/>
    <w:rsid w:val="00B6222D"/>
    <w:rsid w:val="00B6237C"/>
    <w:rsid w:val="00B709C7"/>
    <w:rsid w:val="00B7283D"/>
    <w:rsid w:val="00B7756F"/>
    <w:rsid w:val="00B83948"/>
    <w:rsid w:val="00B85473"/>
    <w:rsid w:val="00B86035"/>
    <w:rsid w:val="00BA5750"/>
    <w:rsid w:val="00BA5EC6"/>
    <w:rsid w:val="00BA7887"/>
    <w:rsid w:val="00BB043D"/>
    <w:rsid w:val="00BB5D70"/>
    <w:rsid w:val="00BD1A3E"/>
    <w:rsid w:val="00BD200B"/>
    <w:rsid w:val="00BE415F"/>
    <w:rsid w:val="00BE451A"/>
    <w:rsid w:val="00BF12AD"/>
    <w:rsid w:val="00C03EAD"/>
    <w:rsid w:val="00C11B23"/>
    <w:rsid w:val="00C13149"/>
    <w:rsid w:val="00C20F90"/>
    <w:rsid w:val="00C23461"/>
    <w:rsid w:val="00C24C12"/>
    <w:rsid w:val="00C2643E"/>
    <w:rsid w:val="00C27D89"/>
    <w:rsid w:val="00C30426"/>
    <w:rsid w:val="00C3635B"/>
    <w:rsid w:val="00C417B3"/>
    <w:rsid w:val="00C43DCC"/>
    <w:rsid w:val="00C454D7"/>
    <w:rsid w:val="00C554DE"/>
    <w:rsid w:val="00C55CF1"/>
    <w:rsid w:val="00C61119"/>
    <w:rsid w:val="00C625E9"/>
    <w:rsid w:val="00C64103"/>
    <w:rsid w:val="00C64626"/>
    <w:rsid w:val="00C661F2"/>
    <w:rsid w:val="00C675DF"/>
    <w:rsid w:val="00C70988"/>
    <w:rsid w:val="00C743B1"/>
    <w:rsid w:val="00C83513"/>
    <w:rsid w:val="00C87FE8"/>
    <w:rsid w:val="00C944E1"/>
    <w:rsid w:val="00C96040"/>
    <w:rsid w:val="00CA0539"/>
    <w:rsid w:val="00CA29D5"/>
    <w:rsid w:val="00CB7BF1"/>
    <w:rsid w:val="00CC78FB"/>
    <w:rsid w:val="00CD1FA5"/>
    <w:rsid w:val="00CD4AA0"/>
    <w:rsid w:val="00CD7740"/>
    <w:rsid w:val="00CE14C4"/>
    <w:rsid w:val="00CE223B"/>
    <w:rsid w:val="00CE28CF"/>
    <w:rsid w:val="00D076C5"/>
    <w:rsid w:val="00D20675"/>
    <w:rsid w:val="00D3347B"/>
    <w:rsid w:val="00D3516C"/>
    <w:rsid w:val="00D370A5"/>
    <w:rsid w:val="00D45E16"/>
    <w:rsid w:val="00D53859"/>
    <w:rsid w:val="00D54D14"/>
    <w:rsid w:val="00D57265"/>
    <w:rsid w:val="00D60D7F"/>
    <w:rsid w:val="00D6134A"/>
    <w:rsid w:val="00D777C8"/>
    <w:rsid w:val="00D817D7"/>
    <w:rsid w:val="00D9692F"/>
    <w:rsid w:val="00DA1AAB"/>
    <w:rsid w:val="00DA3159"/>
    <w:rsid w:val="00DA4779"/>
    <w:rsid w:val="00DA483A"/>
    <w:rsid w:val="00DB34C8"/>
    <w:rsid w:val="00DB40C6"/>
    <w:rsid w:val="00DC4076"/>
    <w:rsid w:val="00DC62D7"/>
    <w:rsid w:val="00DC6D5A"/>
    <w:rsid w:val="00DD3C4C"/>
    <w:rsid w:val="00DE2EEB"/>
    <w:rsid w:val="00DE37AD"/>
    <w:rsid w:val="00DE412F"/>
    <w:rsid w:val="00DE4688"/>
    <w:rsid w:val="00DE7D4F"/>
    <w:rsid w:val="00E0071B"/>
    <w:rsid w:val="00E02D35"/>
    <w:rsid w:val="00E04B9B"/>
    <w:rsid w:val="00E060FE"/>
    <w:rsid w:val="00E16453"/>
    <w:rsid w:val="00E212E7"/>
    <w:rsid w:val="00E244A4"/>
    <w:rsid w:val="00E25474"/>
    <w:rsid w:val="00E30F5C"/>
    <w:rsid w:val="00E330EF"/>
    <w:rsid w:val="00E3454F"/>
    <w:rsid w:val="00E4080A"/>
    <w:rsid w:val="00E43321"/>
    <w:rsid w:val="00E51905"/>
    <w:rsid w:val="00E601B7"/>
    <w:rsid w:val="00E628B6"/>
    <w:rsid w:val="00E64418"/>
    <w:rsid w:val="00E6493D"/>
    <w:rsid w:val="00E67793"/>
    <w:rsid w:val="00E71B69"/>
    <w:rsid w:val="00E72C3E"/>
    <w:rsid w:val="00E77EC1"/>
    <w:rsid w:val="00E81977"/>
    <w:rsid w:val="00E84C20"/>
    <w:rsid w:val="00E85944"/>
    <w:rsid w:val="00E94066"/>
    <w:rsid w:val="00E96603"/>
    <w:rsid w:val="00EB5BA1"/>
    <w:rsid w:val="00EC27BE"/>
    <w:rsid w:val="00ED4FDE"/>
    <w:rsid w:val="00ED7B14"/>
    <w:rsid w:val="00EE315D"/>
    <w:rsid w:val="00EF1D77"/>
    <w:rsid w:val="00EF33EF"/>
    <w:rsid w:val="00EF3C40"/>
    <w:rsid w:val="00EF7D25"/>
    <w:rsid w:val="00F01789"/>
    <w:rsid w:val="00F0362C"/>
    <w:rsid w:val="00F1014C"/>
    <w:rsid w:val="00F1260F"/>
    <w:rsid w:val="00F1621B"/>
    <w:rsid w:val="00F34EF7"/>
    <w:rsid w:val="00F355DD"/>
    <w:rsid w:val="00F366CD"/>
    <w:rsid w:val="00F416E0"/>
    <w:rsid w:val="00F44C50"/>
    <w:rsid w:val="00F45993"/>
    <w:rsid w:val="00F54054"/>
    <w:rsid w:val="00F57038"/>
    <w:rsid w:val="00F57AFC"/>
    <w:rsid w:val="00F61D07"/>
    <w:rsid w:val="00F74880"/>
    <w:rsid w:val="00F74BA0"/>
    <w:rsid w:val="00F77A44"/>
    <w:rsid w:val="00F905E7"/>
    <w:rsid w:val="00FA40E8"/>
    <w:rsid w:val="00FD480E"/>
    <w:rsid w:val="00FD5EB6"/>
    <w:rsid w:val="00FD68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DC4A09-C5CF-401E-8BB3-8F071494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836"/>
    <w:rPr>
      <w:sz w:val="24"/>
    </w:rPr>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861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16E"/>
  </w:style>
  <w:style w:type="paragraph" w:styleId="Footer">
    <w:name w:val="footer"/>
    <w:basedOn w:val="Normal"/>
    <w:link w:val="FooterChar"/>
    <w:uiPriority w:val="99"/>
    <w:unhideWhenUsed/>
    <w:rsid w:val="002861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16E"/>
  </w:style>
  <w:style w:type="table" w:styleId="TableGrid">
    <w:name w:val="Table Grid"/>
    <w:basedOn w:val="TableNormal"/>
    <w:uiPriority w:val="39"/>
    <w:rsid w:val="0045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212E7"/>
    <w:pPr>
      <w:spacing w:before="240" w:after="0" w:line="259" w:lineRule="auto"/>
      <w:outlineLvl w:val="9"/>
    </w:pPr>
    <w:rPr>
      <w:color w:val="830F0E" w:themeColor="accent1" w:themeShade="BF"/>
      <w:sz w:val="32"/>
      <w:szCs w:val="32"/>
      <w:lang w:eastAsia="en-US"/>
    </w:rPr>
  </w:style>
  <w:style w:type="paragraph" w:styleId="TOC2">
    <w:name w:val="toc 2"/>
    <w:basedOn w:val="Normal"/>
    <w:next w:val="Normal"/>
    <w:autoRedefine/>
    <w:uiPriority w:val="39"/>
    <w:unhideWhenUsed/>
    <w:rsid w:val="00E212E7"/>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E212E7"/>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E212E7"/>
    <w:pPr>
      <w:spacing w:after="100" w:line="259" w:lineRule="auto"/>
      <w:ind w:left="440"/>
    </w:pPr>
    <w:rPr>
      <w:rFonts w:cs="Times New Roman"/>
      <w:sz w:val="22"/>
      <w:szCs w:val="22"/>
      <w:lang w:eastAsia="en-US"/>
    </w:rPr>
  </w:style>
  <w:style w:type="character" w:customStyle="1" w:styleId="hljs-preprocessor">
    <w:name w:val="hljs-preprocessor"/>
    <w:basedOn w:val="DefaultParagraphFont"/>
    <w:rsid w:val="00707421"/>
  </w:style>
  <w:style w:type="character" w:customStyle="1" w:styleId="hljs-comment">
    <w:name w:val="hljs-comment"/>
    <w:basedOn w:val="DefaultParagraphFont"/>
    <w:rsid w:val="00707421"/>
  </w:style>
  <w:style w:type="character" w:customStyle="1" w:styleId="hljs-variable">
    <w:name w:val="hljs-variable"/>
    <w:basedOn w:val="DefaultParagraphFont"/>
    <w:rsid w:val="00707421"/>
  </w:style>
  <w:style w:type="character" w:customStyle="1" w:styleId="hljs-keyword">
    <w:name w:val="hljs-keyword"/>
    <w:basedOn w:val="DefaultParagraphFont"/>
    <w:rsid w:val="00707421"/>
  </w:style>
  <w:style w:type="character" w:customStyle="1" w:styleId="hljs-string">
    <w:name w:val="hljs-string"/>
    <w:basedOn w:val="DefaultParagraphFont"/>
    <w:rsid w:val="00707421"/>
  </w:style>
  <w:style w:type="table" w:styleId="ListTable3-Accent5">
    <w:name w:val="List Table 3 Accent 5"/>
    <w:basedOn w:val="TableNormal"/>
    <w:uiPriority w:val="48"/>
    <w:rsid w:val="0004460C"/>
    <w:pPr>
      <w:spacing w:after="0" w:line="240" w:lineRule="auto"/>
    </w:pPr>
    <w:tblPr>
      <w:tblStyleRowBandSize w:val="1"/>
      <w:tblStyleColBandSize w:val="1"/>
      <w:tblBorders>
        <w:top w:val="single" w:sz="4" w:space="0" w:color="54849A" w:themeColor="accent5"/>
        <w:left w:val="single" w:sz="4" w:space="0" w:color="54849A" w:themeColor="accent5"/>
        <w:bottom w:val="single" w:sz="4" w:space="0" w:color="54849A" w:themeColor="accent5"/>
        <w:right w:val="single" w:sz="4" w:space="0" w:color="54849A" w:themeColor="accent5"/>
      </w:tblBorders>
    </w:tblPr>
    <w:tblStylePr w:type="firstRow">
      <w:rPr>
        <w:b/>
        <w:bCs/>
        <w:color w:val="FFFFFF" w:themeColor="background1"/>
      </w:rPr>
      <w:tblPr/>
      <w:tcPr>
        <w:shd w:val="clear" w:color="auto" w:fill="54849A" w:themeFill="accent5"/>
      </w:tcPr>
    </w:tblStylePr>
    <w:tblStylePr w:type="lastRow">
      <w:rPr>
        <w:b/>
        <w:bCs/>
      </w:rPr>
      <w:tblPr/>
      <w:tcPr>
        <w:tcBorders>
          <w:top w:val="double" w:sz="4" w:space="0" w:color="5484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849A" w:themeColor="accent5"/>
          <w:right w:val="single" w:sz="4" w:space="0" w:color="54849A" w:themeColor="accent5"/>
        </w:tcBorders>
      </w:tcPr>
    </w:tblStylePr>
    <w:tblStylePr w:type="band1Horz">
      <w:tblPr/>
      <w:tcPr>
        <w:tcBorders>
          <w:top w:val="single" w:sz="4" w:space="0" w:color="54849A" w:themeColor="accent5"/>
          <w:bottom w:val="single" w:sz="4" w:space="0" w:color="5484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849A" w:themeColor="accent5"/>
          <w:left w:val="nil"/>
        </w:tcBorders>
      </w:tcPr>
    </w:tblStylePr>
    <w:tblStylePr w:type="swCell">
      <w:tblPr/>
      <w:tcPr>
        <w:tcBorders>
          <w:top w:val="double" w:sz="4" w:space="0" w:color="54849A"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ckmacgillis.com" TargetMode="External"/><Relationship Id="rId18" Type="http://schemas.openxmlformats.org/officeDocument/2006/relationships/image" Target="media/image6.png"/><Relationship Id="rId26" Type="http://schemas.openxmlformats.org/officeDocument/2006/relationships/hyperlink" Target="https://en.wikipedia.org/wiki/Transmission_Control_Protocol"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raml.org/spec.html"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en.wikipedia.org/wiki/QUIC" TargetMode="External"/><Relationship Id="rId33" Type="http://schemas.openxmlformats.org/officeDocument/2006/relationships/hyperlink" Target="http://openid.net/developers/spec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Digest_access_authentica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2.png"/><Relationship Id="rId24" Type="http://schemas.openxmlformats.org/officeDocument/2006/relationships/hyperlink" Target="https://en.wikipedia.org/wiki/User_Datagram_Protocol" TargetMode="External"/><Relationship Id="rId32" Type="http://schemas.openxmlformats.org/officeDocument/2006/relationships/hyperlink" Target="http://tools.ietf.org/html/rfc6749" TargetMode="External"/><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n.wikipedia.org/wiki/Basic_access_authentication" TargetMode="External"/><Relationship Id="rId36" Type="http://schemas.openxmlformats.org/officeDocument/2006/relationships/hyperlink" Target="http://datatracker.ietf.org/doc/rfc6455/?include_text=1"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oauth.net/core/1.0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bitapihub.com" TargetMode="External"/><Relationship Id="rId22" Type="http://schemas.openxmlformats.org/officeDocument/2006/relationships/image" Target="media/image10.png"/><Relationship Id="rId27" Type="http://schemas.openxmlformats.org/officeDocument/2006/relationships/hyperlink" Target="http://www.w3.org/Protocols/" TargetMode="External"/><Relationship Id="rId30" Type="http://schemas.openxmlformats.org/officeDocument/2006/relationships/hyperlink" Target="http://oauth.net/core/1.0/" TargetMode="External"/><Relationship Id="rId35" Type="http://schemas.openxmlformats.org/officeDocument/2006/relationships/hyperlink" Target="http://swagger.io/specification/"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zyLife\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rick.macgillis@bitapihub.com</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9D517830-6DFD-4A87-8642-B6EC233D1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1339</TotalTime>
  <Pages>46</Pages>
  <Words>5997</Words>
  <Characters>34189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The New Frontier in Web API Programming</vt:lpstr>
    </vt:vector>
  </TitlesOfParts>
  <Company>A Bit API Hub</Company>
  <LinksUpToDate>false</LinksUpToDate>
  <CharactersWithSpaces>40106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New Frontier in Web API Programming</dc:title>
  <dc:creator>Rick Mac Gillis</dc:creator>
  <cp:keywords/>
  <cp:lastModifiedBy>CozyLife</cp:lastModifiedBy>
  <cp:revision>440</cp:revision>
  <dcterms:created xsi:type="dcterms:W3CDTF">2015-06-10T20:16:00Z</dcterms:created>
  <dcterms:modified xsi:type="dcterms:W3CDTF">2015-06-29T17:10:00Z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